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87A8A" w14:textId="03F2112B" w:rsidR="006063A7" w:rsidRDefault="00D76F8E" w:rsidP="00D76F8E">
      <w:pPr>
        <w:pStyle w:val="TXTnormal"/>
        <w:ind w:firstLine="0"/>
        <w:sectPr w:rsidR="006063A7" w:rsidSect="0052483D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086DDADC" wp14:editId="5E6BEFF7">
                <wp:simplePos x="0" y="0"/>
                <wp:positionH relativeFrom="column">
                  <wp:posOffset>-813435</wp:posOffset>
                </wp:positionH>
                <wp:positionV relativeFrom="paragraph">
                  <wp:posOffset>6906895</wp:posOffset>
                </wp:positionV>
                <wp:extent cx="4163695" cy="733425"/>
                <wp:effectExtent l="19050" t="19050" r="8255" b="9525"/>
                <wp:wrapSquare wrapText="bothSides"/>
                <wp:docPr id="64829564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733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2D16E" w14:textId="18A8ED8F" w:rsidR="00776015" w:rsidRPr="006229FB" w:rsidRDefault="00776015" w:rsidP="0077601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29FB">
                              <w:rPr>
                                <w:b/>
                                <w:bCs/>
                              </w:rPr>
                              <w:t>NOMBRE Y APELLIDOS</w:t>
                            </w:r>
                            <w:r w:rsidR="0090666D">
                              <w:rPr>
                                <w:b/>
                                <w:bCs/>
                              </w:rPr>
                              <w:t xml:space="preserve"> DE AMBOS ESTUDIANTES</w:t>
                            </w:r>
                            <w:r w:rsidRPr="006229F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28FA387D" w14:textId="5561DC59" w:rsidR="001B2AC2" w:rsidRDefault="00D76F8E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Ignacio Murube Crego</w:t>
                            </w:r>
                          </w:p>
                          <w:p w14:paraId="64444443" w14:textId="122333C2" w:rsidR="006B4E39" w:rsidRDefault="006B4E3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Jerónimo Boza García</w:t>
                            </w:r>
                          </w:p>
                          <w:p w14:paraId="0D02EBAD" w14:textId="77777777" w:rsidR="001B2AC2" w:rsidRDefault="001B2AC2" w:rsidP="001B2AC2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DDADC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-64.05pt;margin-top:543.85pt;width:327.85pt;height:57.7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" filled="f" strokecolor="black [3213]" strokeweight="3pt">
                <v:textbox>
                  <w:txbxContent>
                    <w:p w14:paraId="1232D16E" w14:textId="18A8ED8F" w:rsidR="00776015" w:rsidRPr="006229FB" w:rsidRDefault="00776015" w:rsidP="00776015">
                      <w:pPr>
                        <w:rPr>
                          <w:b/>
                          <w:bCs/>
                        </w:rPr>
                      </w:pPr>
                      <w:r w:rsidRPr="006229FB">
                        <w:rPr>
                          <w:b/>
                          <w:bCs/>
                        </w:rPr>
                        <w:t>NOMBRE Y APELLIDOS</w:t>
                      </w:r>
                      <w:r w:rsidR="0090666D">
                        <w:rPr>
                          <w:b/>
                          <w:bCs/>
                        </w:rPr>
                        <w:t xml:space="preserve"> DE AMBOS ESTUDIANTES</w:t>
                      </w:r>
                      <w:r w:rsidRPr="006229FB">
                        <w:rPr>
                          <w:b/>
                          <w:bCs/>
                        </w:rPr>
                        <w:t>:</w:t>
                      </w:r>
                    </w:p>
                    <w:p w14:paraId="28FA387D" w14:textId="5561DC59" w:rsidR="001B2AC2" w:rsidRDefault="00D76F8E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Ignacio Murube Crego</w:t>
                      </w:r>
                    </w:p>
                    <w:p w14:paraId="64444443" w14:textId="122333C2" w:rsidR="006B4E39" w:rsidRDefault="006B4E39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Jerónimo Boza García</w:t>
                      </w:r>
                    </w:p>
                    <w:p w14:paraId="0D02EBAD" w14:textId="77777777" w:rsidR="001B2AC2" w:rsidRDefault="001B2AC2" w:rsidP="001B2AC2">
                      <w:pPr>
                        <w:pStyle w:val="Prrafodelista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E63EB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AEBB1ED" wp14:editId="6361A51A">
                <wp:simplePos x="0" y="0"/>
                <wp:positionH relativeFrom="column">
                  <wp:posOffset>-455295</wp:posOffset>
                </wp:positionH>
                <wp:positionV relativeFrom="paragraph">
                  <wp:posOffset>14605</wp:posOffset>
                </wp:positionV>
                <wp:extent cx="3314700" cy="1554480"/>
                <wp:effectExtent l="0" t="0" r="0" b="0"/>
                <wp:wrapSquare wrapText="bothSides"/>
                <wp:docPr id="1195235272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5FACB" w14:textId="5FED5389" w:rsidR="002D42D4" w:rsidRPr="00A00D55" w:rsidRDefault="002D42D4" w:rsidP="0052483D">
                            <w:pPr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 Bold" w:hAnsi="Roboto Bold"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Escuela Politécnica Superior</w:t>
                            </w:r>
                          </w:p>
                          <w:p w14:paraId="2BD31976" w14:textId="77777777" w:rsidR="002D42D4" w:rsidRDefault="002D42D4" w:rsidP="0052483D"/>
                          <w:p w14:paraId="5C8483EE" w14:textId="27F5EB7F" w:rsidR="002D42D4" w:rsidRPr="00A00D55" w:rsidRDefault="002D42D4" w:rsidP="0052483D">
                            <w:r w:rsidRPr="00A00D55">
                              <w:t>Asignatura</w:t>
                            </w:r>
                            <w:r>
                              <w:t xml:space="preserve">: </w:t>
                            </w:r>
                            <w:r w:rsidR="00D76F8E">
                              <w:t>Tecnología de Computadores</w:t>
                            </w:r>
                          </w:p>
                          <w:p w14:paraId="62C626E9" w14:textId="77777777" w:rsidR="002D42D4" w:rsidRPr="00A00D55" w:rsidRDefault="002D42D4" w:rsidP="005248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B1ED" id="Cuadro de texto 7" o:spid="_x0000_s1027" type="#_x0000_t202" style="position:absolute;left:0;text-align:left;margin-left:-35.85pt;margin-top:1.15pt;width:261pt;height:12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" filled="f" stroked="f">
                <v:textbox>
                  <w:txbxContent>
                    <w:p w14:paraId="62E5FACB" w14:textId="5FED5389" w:rsidR="002D42D4" w:rsidRPr="00A00D55" w:rsidRDefault="002D42D4" w:rsidP="0052483D">
                      <w:pPr>
                        <w:rPr>
                          <w:color w:val="A6A6A6" w:themeColor="background1" w:themeShade="A6"/>
                          <w:sz w:val="28"/>
                          <w:szCs w:val="28"/>
                        </w:rPr>
                      </w:pPr>
                      <w:r>
                        <w:rPr>
                          <w:rFonts w:ascii="Roboto Bold" w:hAnsi="Roboto Bold"/>
                          <w:color w:val="A6A6A6" w:themeColor="background1" w:themeShade="A6"/>
                          <w:sz w:val="28"/>
                          <w:szCs w:val="28"/>
                        </w:rPr>
                        <w:t>Escuela Politécnica Superior</w:t>
                      </w:r>
                    </w:p>
                    <w:p w14:paraId="2BD31976" w14:textId="77777777" w:rsidR="002D42D4" w:rsidRDefault="002D42D4" w:rsidP="0052483D"/>
                    <w:p w14:paraId="5C8483EE" w14:textId="27F5EB7F" w:rsidR="002D42D4" w:rsidRPr="00A00D55" w:rsidRDefault="002D42D4" w:rsidP="0052483D">
                      <w:r w:rsidRPr="00A00D55">
                        <w:t>Asignatura</w:t>
                      </w:r>
                      <w:r>
                        <w:t xml:space="preserve">: </w:t>
                      </w:r>
                      <w:r w:rsidR="00D76F8E">
                        <w:t>Tecnología de Computadores</w:t>
                      </w:r>
                    </w:p>
                    <w:p w14:paraId="62C626E9" w14:textId="77777777" w:rsidR="002D42D4" w:rsidRPr="00A00D55" w:rsidRDefault="002D42D4" w:rsidP="0052483D"/>
                  </w:txbxContent>
                </v:textbox>
                <w10:wrap type="square"/>
              </v:shape>
            </w:pict>
          </mc:Fallback>
        </mc:AlternateContent>
      </w:r>
      <w:r w:rsidR="0052483D">
        <w:rPr>
          <w:noProof/>
          <w:lang w:val="es-ES"/>
        </w:rPr>
        <w:drawing>
          <wp:anchor distT="0" distB="0" distL="114300" distR="114300" simplePos="0" relativeHeight="251655680" behindDoc="1" locked="0" layoutInCell="1" allowOverlap="1" wp14:anchorId="0BE76980" wp14:editId="6A06A6FD">
            <wp:simplePos x="0" y="0"/>
            <wp:positionH relativeFrom="margin">
              <wp:posOffset>1371600</wp:posOffset>
            </wp:positionH>
            <wp:positionV relativeFrom="page">
              <wp:posOffset>720090</wp:posOffset>
            </wp:positionV>
            <wp:extent cx="4828540" cy="71437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trato MARCA.jpg"/>
                    <pic:cNvPicPr/>
                  </pic:nvPicPr>
                  <pic:blipFill>
                    <a:blip r:embed="rId10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714375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3EB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0" allowOverlap="1" wp14:anchorId="3EC92FF6" wp14:editId="57EBABFB">
                <wp:simplePos x="0" y="0"/>
                <wp:positionH relativeFrom="page">
                  <wp:posOffset>-9525</wp:posOffset>
                </wp:positionH>
                <wp:positionV relativeFrom="page">
                  <wp:posOffset>4514850</wp:posOffset>
                </wp:positionV>
                <wp:extent cx="3999865" cy="2828925"/>
                <wp:effectExtent l="0" t="0" r="0" b="0"/>
                <wp:wrapNone/>
                <wp:docPr id="601592644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9865" cy="2828925"/>
                        </a:xfrm>
                        <a:prstGeom prst="rect">
                          <a:avLst/>
                        </a:prstGeom>
                        <a:solidFill>
                          <a:srgbClr val="C2002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CF262" w14:textId="29E418A3" w:rsidR="002D42D4" w:rsidRPr="00C15FB5" w:rsidRDefault="00D76F8E" w:rsidP="0052483D">
                            <w:pPr>
                              <w:pStyle w:val="PortadaTtulo"/>
                            </w:pPr>
                            <w:r>
                              <w:t>PROYECTO FINAL</w:t>
                            </w:r>
                            <w:r w:rsidR="002D42D4">
                              <w:t>:</w:t>
                            </w:r>
                          </w:p>
                          <w:p w14:paraId="250B7B89" w14:textId="77777777" w:rsidR="002D42D4" w:rsidRDefault="002D42D4" w:rsidP="0052483D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48EF9C1" w14:textId="74BC303E" w:rsidR="002D42D4" w:rsidRPr="001D0EBC" w:rsidRDefault="006B4E39" w:rsidP="0052483D">
                            <w:pPr>
                              <w:pStyle w:val="PortadaSUBttulo"/>
                            </w:pPr>
                            <w:r>
                              <w:tab/>
                            </w:r>
                            <w:r w:rsidR="00C04F4C">
                              <w:t>Memoria</w:t>
                            </w:r>
                          </w:p>
                        </w:txbxContent>
                      </wps:txbx>
                      <wps:bodyPr rot="0" vert="horz" wrap="square" lIns="540000" tIns="360000" rIns="540000" bIns="360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92FF6" id="Rectángulo 6" o:spid="_x0000_s1028" style="position:absolute;left:0;text-align:left;margin-left:-.75pt;margin-top:355.5pt;width:314.95pt;height:222.7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" o:allowincell="f" fillcolor="#c2002f" stroked="f">
                <v:textbox inset="15mm,10mm,15mm,10mm">
                  <w:txbxContent>
                    <w:p w14:paraId="499CF262" w14:textId="29E418A3" w:rsidR="002D42D4" w:rsidRPr="00C15FB5" w:rsidRDefault="00D76F8E" w:rsidP="0052483D">
                      <w:pPr>
                        <w:pStyle w:val="PortadaTtulo"/>
                      </w:pPr>
                      <w:r>
                        <w:t>PROYECTO FINAL</w:t>
                      </w:r>
                      <w:r w:rsidR="002D42D4">
                        <w:t>:</w:t>
                      </w:r>
                    </w:p>
                    <w:p w14:paraId="250B7B89" w14:textId="77777777" w:rsidR="002D42D4" w:rsidRDefault="002D42D4" w:rsidP="0052483D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48EF9C1" w14:textId="74BC303E" w:rsidR="002D42D4" w:rsidRPr="001D0EBC" w:rsidRDefault="006B4E39" w:rsidP="0052483D">
                      <w:pPr>
                        <w:pStyle w:val="PortadaSUBttulo"/>
                      </w:pPr>
                      <w:r>
                        <w:tab/>
                      </w:r>
                      <w:r w:rsidR="00C04F4C">
                        <w:t>Memoria</w:t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  <w:r w:rsidR="00085BEB">
        <w:rPr>
          <w:noProof/>
        </w:rPr>
        <w:drawing>
          <wp:anchor distT="0" distB="0" distL="114300" distR="114300" simplePos="0" relativeHeight="251659776" behindDoc="0" locked="0" layoutInCell="1" allowOverlap="1" wp14:anchorId="207D3C54" wp14:editId="7F802E57">
            <wp:simplePos x="0" y="0"/>
            <wp:positionH relativeFrom="margin">
              <wp:posOffset>3174641</wp:posOffset>
            </wp:positionH>
            <wp:positionV relativeFrom="paragraph">
              <wp:posOffset>7640652</wp:posOffset>
            </wp:positionV>
            <wp:extent cx="2938145" cy="1354455"/>
            <wp:effectExtent l="0" t="0" r="825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1E7AE" w14:textId="77777777" w:rsidR="006233B7" w:rsidRPr="006233B7" w:rsidRDefault="006233B7" w:rsidP="006233B7"/>
    <w:p w14:paraId="4A71FF76" w14:textId="77777777" w:rsidR="006233B7" w:rsidRPr="006233B7" w:rsidRDefault="006233B7" w:rsidP="006233B7"/>
    <w:p w14:paraId="12623872" w14:textId="77777777" w:rsidR="006233B7" w:rsidRPr="006233B7" w:rsidRDefault="006233B7" w:rsidP="006233B7"/>
    <w:p w14:paraId="5D1C3A70" w14:textId="77777777" w:rsidR="006233B7" w:rsidRDefault="002676A6" w:rsidP="002676A6">
      <w:pPr>
        <w:pStyle w:val="Ttulo1"/>
      </w:pPr>
      <w:bookmarkStart w:id="0" w:name="_Toc424232117"/>
      <w:bookmarkStart w:id="1" w:name="_Toc735425"/>
      <w:bookmarkStart w:id="2" w:name="_Toc93861135"/>
      <w:bookmarkStart w:id="3" w:name="_Toc135155885"/>
      <w:bookmarkStart w:id="4" w:name="_Toc154053810"/>
      <w:r>
        <w:t>Índice</w:t>
      </w:r>
      <w:r w:rsidR="00476A15">
        <w:t>/Tabla de contenidos</w:t>
      </w:r>
      <w:bookmarkEnd w:id="0"/>
      <w:bookmarkEnd w:id="1"/>
      <w:bookmarkEnd w:id="2"/>
      <w:bookmarkEnd w:id="3"/>
      <w:bookmarkEnd w:id="4"/>
    </w:p>
    <w:p w14:paraId="5959E777" w14:textId="77777777" w:rsidR="0052483D" w:rsidRDefault="0052483D" w:rsidP="001D0DBD">
      <w:pPr>
        <w:pStyle w:val="Ttulo3"/>
        <w:ind w:left="0"/>
      </w:pPr>
    </w:p>
    <w:sdt>
      <w:sdtPr>
        <w:rPr>
          <w:rFonts w:ascii="Roboto Regular" w:eastAsiaTheme="minorEastAsia" w:hAnsi="Roboto Regular" w:cstheme="minorBidi"/>
          <w:color w:val="auto"/>
          <w:sz w:val="20"/>
          <w:szCs w:val="24"/>
        </w:rPr>
        <w:id w:val="-348871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F7EC45" w14:textId="64B457D8" w:rsidR="00B905F4" w:rsidRDefault="00B905F4">
          <w:pPr>
            <w:pStyle w:val="TtuloTDC"/>
          </w:pPr>
          <w:r>
            <w:t>Tabla de contenido</w:t>
          </w:r>
        </w:p>
        <w:p w14:paraId="0A4AC540" w14:textId="09F41E4D" w:rsidR="00D76F8E" w:rsidRDefault="00B905F4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53810" w:history="1">
            <w:r w:rsidR="00D76F8E" w:rsidRPr="00CE1AE4">
              <w:rPr>
                <w:rStyle w:val="Hipervnculo"/>
                <w:noProof/>
              </w:rPr>
              <w:t>Índice/Tabla de contenidos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_Toc154053810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354EED">
              <w:rPr>
                <w:noProof/>
                <w:webHidden/>
              </w:rPr>
              <w:t>2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717DCBFD" w14:textId="4ABFB52D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1" w:history="1">
            <w:r w:rsidR="00D76F8E" w:rsidRPr="00CE1AE4">
              <w:rPr>
                <w:rStyle w:val="Hipervnculo"/>
                <w:noProof/>
              </w:rPr>
              <w:t>1.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Introducción Proyecto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_Toc154053811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354EED">
              <w:rPr>
                <w:noProof/>
                <w:webHidden/>
              </w:rPr>
              <w:t>3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02079B68" w14:textId="20C83701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2" w:history="1">
            <w:r w:rsidR="00D76F8E" w:rsidRPr="00CE1AE4">
              <w:rPr>
                <w:rStyle w:val="Hipervnculo"/>
                <w:noProof/>
              </w:rPr>
              <w:t>2.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Procedimientos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_Toc154053812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354EED">
              <w:rPr>
                <w:noProof/>
                <w:webHidden/>
              </w:rPr>
              <w:t>4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78E186DF" w14:textId="70AAAD71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3" w:history="1">
            <w:r w:rsidR="00D76F8E" w:rsidRPr="00CE1AE4">
              <w:rPr>
                <w:rStyle w:val="Hipervnculo"/>
                <w:noProof/>
              </w:rPr>
              <w:t>3.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Explicación códigos VDHL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_Toc154053813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354EED">
              <w:rPr>
                <w:noProof/>
                <w:webHidden/>
              </w:rPr>
              <w:t>5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7F000BA7" w14:textId="71EEAE90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4" w:history="1">
            <w:r w:rsidR="00D76F8E" w:rsidRPr="00CE1AE4">
              <w:rPr>
                <w:rStyle w:val="Hipervnculo"/>
                <w:noProof/>
              </w:rPr>
              <w:t>4.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Simulación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_Toc154053814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354EED">
              <w:rPr>
                <w:noProof/>
                <w:webHidden/>
              </w:rPr>
              <w:t>6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3FCBF323" w14:textId="14BEA4B4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5" w:history="1">
            <w:r w:rsidR="00D76F8E" w:rsidRPr="00CE1AE4">
              <w:rPr>
                <w:rStyle w:val="Hipervnculo"/>
                <w:noProof/>
              </w:rPr>
              <w:t>5.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Análisis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_Toc154053815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354EED">
              <w:rPr>
                <w:noProof/>
                <w:webHidden/>
              </w:rPr>
              <w:t>7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0E3B6E18" w14:textId="3F8965D7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6" w:history="1">
            <w:r w:rsidR="00D76F8E" w:rsidRPr="00CE1AE4">
              <w:rPr>
                <w:rStyle w:val="Hipervnculo"/>
                <w:noProof/>
              </w:rPr>
              <w:t>6.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Conclusión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_Toc154053816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354EED">
              <w:rPr>
                <w:noProof/>
                <w:webHidden/>
              </w:rPr>
              <w:t>8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302FF72C" w14:textId="18FB432C" w:rsidR="00B905F4" w:rsidRDefault="00B905F4">
          <w:r>
            <w:rPr>
              <w:b/>
              <w:bCs/>
            </w:rPr>
            <w:fldChar w:fldCharType="end"/>
          </w:r>
        </w:p>
      </w:sdtContent>
    </w:sdt>
    <w:p w14:paraId="1D4692E4" w14:textId="7D339B03" w:rsidR="00BD4C73" w:rsidRPr="00BD4C73" w:rsidRDefault="00BD4C73" w:rsidP="001B2AC2">
      <w:pPr>
        <w:pStyle w:val="TtuloTDC"/>
        <w:sectPr w:rsidR="00BD4C73" w:rsidRPr="00BD4C73" w:rsidSect="0052483D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00D39B1" w14:textId="69946790" w:rsidR="00BD4C73" w:rsidRDefault="00D76F8E">
      <w:pPr>
        <w:pStyle w:val="Ttulo1"/>
        <w:numPr>
          <w:ilvl w:val="0"/>
          <w:numId w:val="3"/>
        </w:numPr>
      </w:pPr>
      <w:bookmarkStart w:id="5" w:name="_Toc154053811"/>
      <w:r>
        <w:lastRenderedPageBreak/>
        <w:t xml:space="preserve">Introducción </w:t>
      </w:r>
      <w:r w:rsidR="0019455F">
        <w:t xml:space="preserve">al </w:t>
      </w:r>
      <w:r>
        <w:t>Proyecto</w:t>
      </w:r>
      <w:bookmarkEnd w:id="5"/>
    </w:p>
    <w:p w14:paraId="23909C4D" w14:textId="77777777" w:rsidR="001B2AC2" w:rsidRDefault="001B2AC2" w:rsidP="001B2AC2"/>
    <w:p w14:paraId="24F4D5CC" w14:textId="4F8D36D7" w:rsidR="001B2AC2" w:rsidRDefault="00D76F8E" w:rsidP="00D76F8E">
      <w:pPr>
        <w:ind w:left="360"/>
      </w:pPr>
      <w:r>
        <w:t xml:space="preserve">En este documento se va a comentar, describir y analizar el proyecto llevado a cabo en su totalidad, dicho proyecto constituido por las </w:t>
      </w:r>
      <w:r w:rsidR="00D6042D">
        <w:t>siguientes partes</w:t>
      </w:r>
      <w:r>
        <w:t>:</w:t>
      </w:r>
    </w:p>
    <w:p w14:paraId="27613555" w14:textId="67D15BA8" w:rsidR="0019455F" w:rsidRPr="0019455F" w:rsidRDefault="0019455F" w:rsidP="0019455F">
      <w:pPr>
        <w:pStyle w:val="Prrafodelista"/>
        <w:numPr>
          <w:ilvl w:val="0"/>
          <w:numId w:val="4"/>
        </w:numPr>
      </w:pPr>
      <w:r w:rsidRPr="0019455F">
        <w:t xml:space="preserve">Introducción </w:t>
      </w:r>
      <w:r>
        <w:t xml:space="preserve">al </w:t>
      </w:r>
      <w:r w:rsidRPr="0019455F">
        <w:t>Proyecto</w:t>
      </w:r>
    </w:p>
    <w:p w14:paraId="1057BD03" w14:textId="2AFD8D4C" w:rsidR="00D76F8E" w:rsidRDefault="00D76F8E">
      <w:pPr>
        <w:pStyle w:val="Prrafodelista"/>
        <w:numPr>
          <w:ilvl w:val="0"/>
          <w:numId w:val="4"/>
        </w:numPr>
      </w:pPr>
      <w:r>
        <w:t>Procedimiento realizados y planificados para su elaboración.</w:t>
      </w:r>
    </w:p>
    <w:p w14:paraId="43FDC953" w14:textId="28023113" w:rsidR="00D165BF" w:rsidRDefault="0019455F" w:rsidP="0019455F">
      <w:pPr>
        <w:pStyle w:val="Prrafodelista"/>
        <w:numPr>
          <w:ilvl w:val="0"/>
          <w:numId w:val="4"/>
        </w:numPr>
      </w:pPr>
      <w:r>
        <w:t>Explicación</w:t>
      </w:r>
      <w:r w:rsidR="00D165BF">
        <w:t xml:space="preserve"> del código VDHL.</w:t>
      </w:r>
    </w:p>
    <w:p w14:paraId="6B3A96D7" w14:textId="6302F2D1" w:rsidR="00D165BF" w:rsidRDefault="00D165BF">
      <w:pPr>
        <w:pStyle w:val="Prrafodelista"/>
        <w:numPr>
          <w:ilvl w:val="0"/>
          <w:numId w:val="4"/>
        </w:numPr>
      </w:pPr>
      <w:r>
        <w:t>Simulación del proyecto.</w:t>
      </w:r>
    </w:p>
    <w:p w14:paraId="0423E8C1" w14:textId="6B739079" w:rsidR="00D165BF" w:rsidRDefault="00D165BF">
      <w:pPr>
        <w:pStyle w:val="Prrafodelista"/>
        <w:numPr>
          <w:ilvl w:val="0"/>
          <w:numId w:val="4"/>
        </w:numPr>
      </w:pPr>
      <w:r>
        <w:t>Análisis de los resultados obtenidos.</w:t>
      </w:r>
    </w:p>
    <w:p w14:paraId="5344E2FB" w14:textId="7B938D68" w:rsidR="00D165BF" w:rsidRDefault="0019455F">
      <w:pPr>
        <w:pStyle w:val="Prrafodelista"/>
        <w:numPr>
          <w:ilvl w:val="0"/>
          <w:numId w:val="4"/>
        </w:numPr>
      </w:pPr>
      <w:r>
        <w:t>Conclusiones</w:t>
      </w:r>
      <w:r w:rsidR="00D6042D">
        <w:t xml:space="preserve"> sobre el</w:t>
      </w:r>
      <w:r w:rsidR="00D165BF">
        <w:t xml:space="preserve"> proyecto.</w:t>
      </w:r>
    </w:p>
    <w:p w14:paraId="1AA07AC7" w14:textId="16FA7F4A" w:rsidR="00607735" w:rsidRDefault="00607735" w:rsidP="00D165BF">
      <w:pPr>
        <w:ind w:left="360"/>
      </w:pPr>
    </w:p>
    <w:p w14:paraId="2308FDCE" w14:textId="439C0DCD" w:rsidR="00D165BF" w:rsidRDefault="00D165BF" w:rsidP="00D165BF">
      <w:pPr>
        <w:ind w:left="360"/>
      </w:pPr>
      <w:r>
        <w:t>Primero empezaremos planteado el enunciado:</w:t>
      </w:r>
    </w:p>
    <w:p w14:paraId="725E6F36" w14:textId="77777777" w:rsidR="00D165BF" w:rsidRDefault="00D165BF" w:rsidP="00D165BF">
      <w:pPr>
        <w:ind w:left="360"/>
      </w:pPr>
    </w:p>
    <w:p w14:paraId="730A658A" w14:textId="77777777" w:rsidR="00D165BF" w:rsidRDefault="00D165BF" w:rsidP="00D165BF">
      <w:pPr>
        <w:ind w:left="360"/>
      </w:pPr>
      <w:r>
        <w:t>“El trabajo consiste en diseñar el sistema de control de una máquina expendedora de bebidas</w:t>
      </w:r>
    </w:p>
    <w:p w14:paraId="70E64721" w14:textId="77777777" w:rsidR="00D165BF" w:rsidRDefault="00D165BF" w:rsidP="00D165BF">
      <w:pPr>
        <w:ind w:left="360"/>
      </w:pPr>
      <w:r>
        <w:t>que vende cada lata de refrescos a 2€. Se deben cumplir las siguientes características:</w:t>
      </w:r>
    </w:p>
    <w:p w14:paraId="4782DFBE" w14:textId="77777777" w:rsidR="00D165BF" w:rsidRDefault="00D165BF" w:rsidP="00D165BF">
      <w:pPr>
        <w:ind w:left="360"/>
      </w:pPr>
    </w:p>
    <w:p w14:paraId="4D43C1B0" w14:textId="77777777" w:rsidR="00D165BF" w:rsidRDefault="00D165BF" w:rsidP="00D165BF">
      <w:pPr>
        <w:ind w:left="360"/>
      </w:pPr>
      <w:r>
        <w:t>- La máquina puede recibir monedas de 1€ y de 2€ y billetes de 5€.</w:t>
      </w:r>
    </w:p>
    <w:p w14:paraId="3B6A4ACA" w14:textId="77777777" w:rsidR="00D165BF" w:rsidRDefault="00D165BF" w:rsidP="00D165BF">
      <w:pPr>
        <w:ind w:left="360"/>
      </w:pPr>
      <w:r>
        <w:t>- La máquina devuelve cambio si se introduce más dinero del que cuesta la lata.</w:t>
      </w:r>
    </w:p>
    <w:p w14:paraId="77C3F6A7" w14:textId="77777777" w:rsidR="00D165BF" w:rsidRDefault="00D165BF" w:rsidP="00D165BF">
      <w:pPr>
        <w:ind w:left="360"/>
      </w:pPr>
      <w:r>
        <w:t>- La máquina siempre tiene latas disponibles, por lo que, para simplificar, no se considera</w:t>
      </w:r>
    </w:p>
    <w:p w14:paraId="33DA6B9D" w14:textId="77777777" w:rsidR="00D165BF" w:rsidRDefault="00D165BF" w:rsidP="00D165BF">
      <w:pPr>
        <w:ind w:left="360"/>
      </w:pPr>
      <w:r>
        <w:t>la posibilidad de quedarse sin stock.</w:t>
      </w:r>
    </w:p>
    <w:p w14:paraId="5D5F451E" w14:textId="77777777" w:rsidR="00D165BF" w:rsidRDefault="00D165BF" w:rsidP="00D165BF">
      <w:pPr>
        <w:ind w:left="360"/>
      </w:pPr>
    </w:p>
    <w:p w14:paraId="2AEB7CFF" w14:textId="77777777" w:rsidR="00D165BF" w:rsidRDefault="00D165BF" w:rsidP="00D165BF">
      <w:pPr>
        <w:ind w:left="360"/>
      </w:pPr>
      <w:r>
        <w:t>Para diseñar la máquina expendedora se recomienda utilizar una máquina de estados síncrona.</w:t>
      </w:r>
    </w:p>
    <w:p w14:paraId="27270819" w14:textId="77777777" w:rsidR="00D165BF" w:rsidRDefault="00D165BF" w:rsidP="00D165BF">
      <w:pPr>
        <w:ind w:left="360"/>
      </w:pPr>
      <w:r>
        <w:t>Asimismo, se recomienda que los alumnos realicen su diseño paso a paso empezando por un</w:t>
      </w:r>
    </w:p>
    <w:p w14:paraId="1F6E692C" w14:textId="778E1E1B" w:rsidR="00D165BF" w:rsidRDefault="00D165BF" w:rsidP="00D165BF">
      <w:pPr>
        <w:ind w:left="360"/>
      </w:pPr>
      <w:r>
        <w:t>análisis de posibilidades para entender las posibles combinaciones de monedas/billetes que se</w:t>
      </w:r>
    </w:p>
    <w:p w14:paraId="69C57866" w14:textId="77777777" w:rsidR="00D165BF" w:rsidRDefault="00D165BF" w:rsidP="00D165BF">
      <w:pPr>
        <w:ind w:left="360"/>
      </w:pPr>
      <w:r>
        <w:t>pueden introducir en la máquina expendedora y su comportamiento esperado en cada caso.</w:t>
      </w:r>
    </w:p>
    <w:p w14:paraId="57A8E2D4" w14:textId="77777777" w:rsidR="00D165BF" w:rsidRDefault="00D165BF" w:rsidP="00D165BF">
      <w:pPr>
        <w:ind w:left="360"/>
      </w:pPr>
    </w:p>
    <w:p w14:paraId="0512CFF0" w14:textId="77777777" w:rsidR="00D165BF" w:rsidRDefault="00D165BF" w:rsidP="00D165BF">
      <w:pPr>
        <w:ind w:left="360"/>
      </w:pPr>
      <w:r>
        <w:t>Para mayor claridad y homogeneidad en los trabajos entregados por los alumnos, se recomienda</w:t>
      </w:r>
    </w:p>
    <w:p w14:paraId="66412417" w14:textId="023A4FE9" w:rsidR="00D165BF" w:rsidRDefault="00D165BF" w:rsidP="00D165BF">
      <w:pPr>
        <w:ind w:left="360"/>
      </w:pPr>
      <w:r>
        <w:t>ceñirse al diagrama presentado a continuación y los nombres escogidos para las señales.”</w:t>
      </w:r>
    </w:p>
    <w:p w14:paraId="7FA97306" w14:textId="77777777" w:rsidR="00D66321" w:rsidRDefault="00D66321" w:rsidP="00D76F8E">
      <w:pPr>
        <w:spacing w:after="160" w:line="259" w:lineRule="auto"/>
      </w:pPr>
    </w:p>
    <w:p w14:paraId="2452225A" w14:textId="514677B8" w:rsidR="00D66321" w:rsidRDefault="00D66321">
      <w:pPr>
        <w:spacing w:after="160" w:line="259" w:lineRule="auto"/>
      </w:pPr>
    </w:p>
    <w:p w14:paraId="5CF72406" w14:textId="603D332F" w:rsidR="00D66321" w:rsidRDefault="00D165BF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26E18790" wp14:editId="00DEFDE7">
                <wp:simplePos x="0" y="0"/>
                <wp:positionH relativeFrom="column">
                  <wp:posOffset>882015</wp:posOffset>
                </wp:positionH>
                <wp:positionV relativeFrom="paragraph">
                  <wp:posOffset>2555875</wp:posOffset>
                </wp:positionV>
                <wp:extent cx="3549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434659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E5770" w14:textId="37754E29" w:rsidR="00D165BF" w:rsidRPr="00C31DA9" w:rsidRDefault="00D165BF" w:rsidP="00D165BF">
                            <w:pPr>
                              <w:pStyle w:val="Descripcin"/>
                              <w:shd w:val="clear" w:color="auto" w:fill="FFFFFF" w:themeFill="background1"/>
                              <w:jc w:val="right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ROMAN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354EED">
                              <w:rPr>
                                <w:noProof/>
                              </w:rPr>
                              <w:t>I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18790" id="Cuadro de texto 1" o:spid="_x0000_s1029" type="#_x0000_t202" style="position:absolute;margin-left:69.45pt;margin-top:201.25pt;width:279.5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7bhGgIAAD8EAAAOAAAAZHJzL2Uyb0RvYy54bWysU02P2jAQvVfqf7B8L4Hdgro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" stroked="f">
                <v:textbox style="mso-fit-shape-to-text:t" inset="0,0,0,0">
                  <w:txbxContent>
                    <w:p w14:paraId="2B0E5770" w14:textId="37754E29" w:rsidR="00D165BF" w:rsidRPr="00C31DA9" w:rsidRDefault="00D165BF" w:rsidP="00D165BF">
                      <w:pPr>
                        <w:pStyle w:val="Descripcin"/>
                        <w:shd w:val="clear" w:color="auto" w:fill="FFFFFF" w:themeFill="background1"/>
                        <w:jc w:val="right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ROMAN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354EED">
                        <w:rPr>
                          <w:noProof/>
                        </w:rPr>
                        <w:t>I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Diagrama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7F471E9C" wp14:editId="4E55FA2C">
            <wp:simplePos x="0" y="0"/>
            <wp:positionH relativeFrom="column">
              <wp:posOffset>882015</wp:posOffset>
            </wp:positionH>
            <wp:positionV relativeFrom="paragraph">
              <wp:posOffset>140970</wp:posOffset>
            </wp:positionV>
            <wp:extent cx="3550184" cy="2358381"/>
            <wp:effectExtent l="0" t="0" r="0" b="4445"/>
            <wp:wrapTight wrapText="bothSides">
              <wp:wrapPolygon edited="0">
                <wp:start x="0" y="0"/>
                <wp:lineTo x="0" y="21466"/>
                <wp:lineTo x="21445" y="21466"/>
                <wp:lineTo x="21445" y="0"/>
                <wp:lineTo x="0" y="0"/>
              </wp:wrapPolygon>
            </wp:wrapTight>
            <wp:docPr id="1540934207" name="Imagen 1" descr="Diagrama presentado para el proy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4207" name="Imagen 1" descr="Diagrama presentado para el proy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184" cy="235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4168B" w14:textId="633BA42A" w:rsidR="008E63EB" w:rsidRDefault="008E63EB">
      <w:pPr>
        <w:spacing w:after="160" w:line="259" w:lineRule="auto"/>
      </w:pPr>
      <w:r>
        <w:br w:type="page"/>
      </w:r>
    </w:p>
    <w:p w14:paraId="7F324239" w14:textId="32C3930A" w:rsidR="008E63EB" w:rsidRDefault="00D76F8E">
      <w:pPr>
        <w:pStyle w:val="Ttulo1"/>
        <w:numPr>
          <w:ilvl w:val="0"/>
          <w:numId w:val="3"/>
        </w:numPr>
      </w:pPr>
      <w:bookmarkStart w:id="6" w:name="_Toc154053812"/>
      <w:r>
        <w:lastRenderedPageBreak/>
        <w:t>Procedimientos</w:t>
      </w:r>
      <w:bookmarkEnd w:id="6"/>
    </w:p>
    <w:p w14:paraId="1B767C9A" w14:textId="77777777" w:rsidR="00D66321" w:rsidRDefault="00D66321">
      <w:pPr>
        <w:spacing w:after="160" w:line="259" w:lineRule="auto"/>
      </w:pPr>
    </w:p>
    <w:p w14:paraId="73A074BA" w14:textId="11C98B84" w:rsidR="00D66321" w:rsidRDefault="00D6042D" w:rsidP="00D6042D">
      <w:pPr>
        <w:spacing w:after="160" w:line="259" w:lineRule="auto"/>
        <w:ind w:left="360"/>
      </w:pPr>
      <w:r>
        <w:t>Primer paso fue decidir el tipo de máquina</w:t>
      </w:r>
      <w:r w:rsidR="00A70E4D">
        <w:t xml:space="preserve"> de estado</w:t>
      </w:r>
      <w:r>
        <w:t xml:space="preserve"> íbamos a realizar: una máquina de Moore o una máquina de </w:t>
      </w:r>
      <w:proofErr w:type="spellStart"/>
      <w:r>
        <w:t>Mealy</w:t>
      </w:r>
      <w:proofErr w:type="spellEnd"/>
      <w:r>
        <w:t>.</w:t>
      </w:r>
    </w:p>
    <w:p w14:paraId="2B0BC93A" w14:textId="463DBB2A" w:rsidR="00A70E4D" w:rsidRDefault="00A70E4D" w:rsidP="00D6042D">
      <w:pPr>
        <w:spacing w:after="160" w:line="259" w:lineRule="auto"/>
        <w:ind w:left="360"/>
      </w:pPr>
      <w:r>
        <w:t xml:space="preserve">Máquina de Moore </w:t>
      </w:r>
      <w:r>
        <w:sym w:font="Wingdings" w:char="F0E0"/>
      </w:r>
      <w:r>
        <w:t xml:space="preserve"> Las salidas dependen solamente del estado actual y no de las entradas.</w:t>
      </w:r>
    </w:p>
    <w:p w14:paraId="6077B07F" w14:textId="50AEE094" w:rsidR="00A70E4D" w:rsidRDefault="00A70E4D" w:rsidP="00D6042D">
      <w:pPr>
        <w:spacing w:after="160" w:line="259" w:lineRule="auto"/>
        <w:ind w:left="360"/>
      </w:pPr>
      <w:r>
        <w:t xml:space="preserve">Máquina de </w:t>
      </w:r>
      <w:proofErr w:type="spellStart"/>
      <w:r>
        <w:t>Mealy</w:t>
      </w:r>
      <w:proofErr w:type="spellEnd"/>
      <w:r>
        <w:t xml:space="preserve"> </w:t>
      </w:r>
      <w:r>
        <w:sym w:font="Wingdings" w:char="F0E0"/>
      </w:r>
      <w:r>
        <w:t xml:space="preserve"> Las salidas si dependen tanto de su estado actual como de la entrada.</w:t>
      </w:r>
    </w:p>
    <w:p w14:paraId="3D6D644D" w14:textId="232E88F2" w:rsidR="00A70E4D" w:rsidRDefault="00A70E4D" w:rsidP="00D6042D">
      <w:pPr>
        <w:spacing w:after="160" w:line="259" w:lineRule="auto"/>
        <w:ind w:left="360"/>
      </w:pPr>
      <w:r>
        <w:t xml:space="preserve">Una vez planteado el ejercicio propuesto decidimos usar </w:t>
      </w:r>
      <w:r>
        <w:rPr>
          <w:b/>
          <w:bCs/>
        </w:rPr>
        <w:t xml:space="preserve">una máquina de estados </w:t>
      </w:r>
      <w:proofErr w:type="spellStart"/>
      <w:r>
        <w:rPr>
          <w:b/>
          <w:bCs/>
        </w:rPr>
        <w:t>Mealy</w:t>
      </w:r>
      <w:proofErr w:type="spellEnd"/>
      <w:r>
        <w:t>.</w:t>
      </w:r>
    </w:p>
    <w:p w14:paraId="4A46EF93" w14:textId="66C89583" w:rsidR="00A70E4D" w:rsidRDefault="00574F1F" w:rsidP="00D6042D">
      <w:pPr>
        <w:spacing w:after="160" w:line="259" w:lineRule="auto"/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381CC26B" wp14:editId="27EACE96">
                <wp:simplePos x="0" y="0"/>
                <wp:positionH relativeFrom="column">
                  <wp:posOffset>-184785</wp:posOffset>
                </wp:positionH>
                <wp:positionV relativeFrom="paragraph">
                  <wp:posOffset>2933065</wp:posOffset>
                </wp:positionV>
                <wp:extent cx="56730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50390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237DB" w14:textId="202051E0" w:rsidR="00574F1F" w:rsidRPr="002C5B44" w:rsidRDefault="00574F1F" w:rsidP="00574F1F">
                            <w:pPr>
                              <w:pStyle w:val="Descripcin"/>
                              <w:shd w:val="clear" w:color="auto" w:fill="FFFFFF" w:themeFill="background1"/>
                              <w:jc w:val="right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ROMAN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354EED">
                              <w:rPr>
                                <w:noProof/>
                              </w:rPr>
                              <w:t>II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.Esquema Máquina de </w:t>
                            </w:r>
                            <w:proofErr w:type="spellStart"/>
                            <w:r>
                              <w:t>Mealy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CC26B" id="_x0000_s1030" type="#_x0000_t202" style="position:absolute;left:0;text-align:left;margin-left:-14.55pt;margin-top:230.95pt;width:446.7pt;height:.05pt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VWz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" stroked="f">
                <v:textbox style="mso-fit-shape-to-text:t" inset="0,0,0,0">
                  <w:txbxContent>
                    <w:p w14:paraId="7F2237DB" w14:textId="202051E0" w:rsidR="00574F1F" w:rsidRPr="002C5B44" w:rsidRDefault="00574F1F" w:rsidP="00574F1F">
                      <w:pPr>
                        <w:pStyle w:val="Descripcin"/>
                        <w:shd w:val="clear" w:color="auto" w:fill="FFFFFF" w:themeFill="background1"/>
                        <w:jc w:val="right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ROMAN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354EED">
                        <w:rPr>
                          <w:noProof/>
                        </w:rPr>
                        <w:t>II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.Esquema Máquina de </w:t>
                      </w:r>
                      <w:proofErr w:type="spellStart"/>
                      <w:r>
                        <w:t>Mealy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2AB3021F" wp14:editId="145C9740">
            <wp:simplePos x="0" y="0"/>
            <wp:positionH relativeFrom="column">
              <wp:posOffset>-184785</wp:posOffset>
            </wp:positionH>
            <wp:positionV relativeFrom="paragraph">
              <wp:posOffset>256769</wp:posOffset>
            </wp:positionV>
            <wp:extent cx="5673587" cy="2619375"/>
            <wp:effectExtent l="0" t="0" r="3810" b="0"/>
            <wp:wrapTight wrapText="bothSides">
              <wp:wrapPolygon edited="0">
                <wp:start x="0" y="0"/>
                <wp:lineTo x="0" y="21364"/>
                <wp:lineTo x="21542" y="21364"/>
                <wp:lineTo x="21542" y="0"/>
                <wp:lineTo x="0" y="0"/>
              </wp:wrapPolygon>
            </wp:wrapTight>
            <wp:docPr id="15806062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06221" name="Imagen 1" descr="Diagram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t="3850" r="1752" b="7584"/>
                    <a:stretch/>
                  </pic:blipFill>
                  <pic:spPr bwMode="auto">
                    <a:xfrm>
                      <a:off x="0" y="0"/>
                      <a:ext cx="5673587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E4C0F7" w14:textId="718BA646" w:rsidR="00A70E4D" w:rsidRDefault="00574F1F" w:rsidP="00D6042D">
      <w:pPr>
        <w:spacing w:after="160" w:line="259" w:lineRule="auto"/>
        <w:ind w:left="360"/>
      </w:pPr>
      <w:r>
        <w:t>En el esquema podemos apreciar que el estado ‘E0’ es el estado inicial, cuando la máquina espera la entrada de dinero derivando en varias posibilidades:</w:t>
      </w:r>
    </w:p>
    <w:p w14:paraId="0A4C2D92" w14:textId="4641E2BC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Entrada moneda de 1€ y paso a estado ‘E1’.</w:t>
      </w:r>
    </w:p>
    <w:p w14:paraId="50383DC8" w14:textId="68A43124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Entrada moneda de 2€ y paso a estado ‘E2’.</w:t>
      </w:r>
    </w:p>
    <w:p w14:paraId="7C6376F5" w14:textId="7DFE3307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Entrada billete de 5€ y paso a estado ‘E2’.</w:t>
      </w:r>
    </w:p>
    <w:p w14:paraId="14855122" w14:textId="42F254DB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Resteo máquina en el caso de esperar entrada de dinero y no tener ninguna</w:t>
      </w:r>
      <w:r w:rsidR="00F806E2">
        <w:t>, vuelta a estado ‘E0’</w:t>
      </w:r>
      <w:r>
        <w:t>.</w:t>
      </w:r>
    </w:p>
    <w:p w14:paraId="7322BF3E" w14:textId="7B3D87BF" w:rsidR="00574F1F" w:rsidRDefault="00574F1F" w:rsidP="00574F1F">
      <w:pPr>
        <w:spacing w:after="160" w:line="259" w:lineRule="auto"/>
        <w:ind w:left="360"/>
      </w:pPr>
      <w:r>
        <w:t>Como segundo estado tendríamos a ‘E1’ donde:</w:t>
      </w:r>
    </w:p>
    <w:p w14:paraId="74152FDC" w14:textId="1BF8848A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>Entrada moneda de 1€ y paso a estado ‘E</w:t>
      </w:r>
      <w:r w:rsidR="00F806E2">
        <w:t>2</w:t>
      </w:r>
      <w:r>
        <w:t>’</w:t>
      </w:r>
      <w:r w:rsidR="00F806E2">
        <w:t>.</w:t>
      </w:r>
    </w:p>
    <w:p w14:paraId="1A062041" w14:textId="28015250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 xml:space="preserve">Entrada moneda de </w:t>
      </w:r>
      <w:r w:rsidR="00F806E2">
        <w:t>2</w:t>
      </w:r>
      <w:r>
        <w:t>€ y paso a estado ‘E</w:t>
      </w:r>
      <w:r w:rsidR="00F806E2">
        <w:t>2</w:t>
      </w:r>
      <w:r>
        <w:t>’</w:t>
      </w:r>
      <w:r w:rsidR="00F806E2">
        <w:t>.</w:t>
      </w:r>
    </w:p>
    <w:p w14:paraId="44799FA7" w14:textId="55BF9908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 xml:space="preserve">Entrada moneda de </w:t>
      </w:r>
      <w:r w:rsidR="00F806E2">
        <w:t>5</w:t>
      </w:r>
      <w:r>
        <w:t>€ y paso a estado ‘E</w:t>
      </w:r>
      <w:r w:rsidR="00F806E2">
        <w:t>2</w:t>
      </w:r>
      <w:r>
        <w:t>’</w:t>
      </w:r>
      <w:r w:rsidR="00F806E2">
        <w:t>.</w:t>
      </w:r>
    </w:p>
    <w:p w14:paraId="0E8BA367" w14:textId="3B62C32C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proofErr w:type="gramStart"/>
      <w:r>
        <w:t>Reseteo</w:t>
      </w:r>
      <w:proofErr w:type="gramEnd"/>
      <w:r>
        <w:t xml:space="preserve"> de máquina al no recibir más dinero y paso a estado ‘E0’.</w:t>
      </w:r>
    </w:p>
    <w:p w14:paraId="1D0C1DB0" w14:textId="217A0AD3" w:rsidR="00F806E2" w:rsidRDefault="00F806E2" w:rsidP="00F806E2">
      <w:pPr>
        <w:spacing w:after="160" w:line="259" w:lineRule="auto"/>
        <w:ind w:left="360"/>
      </w:pPr>
      <w:r>
        <w:t>Y por último tendremos el estado final que corresponde con ‘E2’.</w:t>
      </w:r>
    </w:p>
    <w:p w14:paraId="69E4011E" w14:textId="77777777" w:rsidR="00F806E2" w:rsidRDefault="00F806E2" w:rsidP="00F806E2">
      <w:pPr>
        <w:spacing w:after="160" w:line="259" w:lineRule="auto"/>
        <w:ind w:left="360"/>
      </w:pPr>
    </w:p>
    <w:p w14:paraId="06C01FF5" w14:textId="42B7A0D3" w:rsidR="00B905F4" w:rsidRDefault="00F806E2" w:rsidP="00F806E2">
      <w:pPr>
        <w:spacing w:after="160" w:line="259" w:lineRule="auto"/>
        <w:ind w:left="360"/>
      </w:pPr>
      <w:r>
        <w:t>Una vez hemos definido el esquema y el proceso de paso entre estados, pasamos a realizar el código VDHL donde definiremos dichos estados y su funcionamiento para manejar las entradas posibles.</w:t>
      </w:r>
      <w:r w:rsidR="00B905F4">
        <w:br w:type="page"/>
      </w:r>
    </w:p>
    <w:p w14:paraId="66679E93" w14:textId="769E809E" w:rsidR="00F806E2" w:rsidRDefault="00D76F8E" w:rsidP="00D37AFE">
      <w:pPr>
        <w:pStyle w:val="Ttulo1"/>
        <w:numPr>
          <w:ilvl w:val="0"/>
          <w:numId w:val="3"/>
        </w:numPr>
      </w:pPr>
      <w:bookmarkStart w:id="7" w:name="_Toc154053813"/>
      <w:r>
        <w:lastRenderedPageBreak/>
        <w:t>Explicación códigos VDHL</w:t>
      </w:r>
      <w:bookmarkEnd w:id="7"/>
    </w:p>
    <w:p w14:paraId="5335241F" w14:textId="3B1A237F" w:rsidR="00F806E2" w:rsidRDefault="00F806E2" w:rsidP="00F806E2">
      <w:pPr>
        <w:pStyle w:val="Prrafodelista"/>
        <w:spacing w:after="160" w:line="259" w:lineRule="auto"/>
      </w:pPr>
    </w:p>
    <w:p w14:paraId="4A4C6028" w14:textId="02AF8337" w:rsidR="00D329B8" w:rsidRDefault="00D37AFE" w:rsidP="00D37AFE">
      <w:pPr>
        <w:spacing w:after="160" w:line="259" w:lineRule="auto"/>
      </w:pPr>
      <w:r>
        <w:t>Para la estructuración del proyecto el diseño se ha dividido en 2 bloques:</w:t>
      </w:r>
    </w:p>
    <w:p w14:paraId="4212D093" w14:textId="1EB8DFCE" w:rsidR="00D37AFE" w:rsidRDefault="00E359F2" w:rsidP="00D37AFE">
      <w:pPr>
        <w:spacing w:after="160" w:line="259" w:lineRule="auto"/>
      </w:pPr>
      <w:r w:rsidRPr="00E359F2">
        <w:rPr>
          <w:b/>
          <w:bCs/>
        </w:rPr>
        <w:t>CanMachine.vhd</w:t>
      </w:r>
      <w:r>
        <w:rPr>
          <w:b/>
          <w:bCs/>
        </w:rPr>
        <w:t xml:space="preserve">: </w:t>
      </w:r>
      <w:r>
        <w:t>es el bloque destinado al diseño de la máquina de estados descrita anteriormente que gestiona toda la lógica interna de nuestra máquina expendedora y para la tarea de ampliación mantendrá un control del inventario restante mediante la señal ‘empty’ generada por el segundo bloque.</w:t>
      </w:r>
    </w:p>
    <w:p w14:paraId="56F2837E" w14:textId="13BBC405" w:rsidR="00E359F2" w:rsidRDefault="00E359F2" w:rsidP="00D37AFE">
      <w:pPr>
        <w:spacing w:after="160" w:line="259" w:lineRule="auto"/>
      </w:pPr>
      <w:r>
        <w:rPr>
          <w:b/>
          <w:bCs/>
        </w:rPr>
        <w:t xml:space="preserve">Contador.vhd: </w:t>
      </w:r>
      <w:r>
        <w:t>es el bloque que se encargará de mantener la cuenta de latas restantes en el inventario de la máquina expendedora y activará la señal ‘empty’ dirigida hacia el bloque de lógico de nuestro diseño.</w:t>
      </w:r>
    </w:p>
    <w:p w14:paraId="177CD755" w14:textId="503D245A" w:rsidR="00E359F2" w:rsidRDefault="00E359F2" w:rsidP="00D37AFE">
      <w:pPr>
        <w:spacing w:after="160" w:line="259" w:lineRule="auto"/>
      </w:pPr>
      <w:r w:rsidRPr="00E359F2">
        <w:rPr>
          <w:b/>
          <w:bCs/>
        </w:rPr>
        <w:t xml:space="preserve">CanMachineUnit.vhd: </w:t>
      </w:r>
      <w:r w:rsidRPr="00E359F2">
        <w:t xml:space="preserve">diseño final </w:t>
      </w:r>
      <w:r>
        <w:t xml:space="preserve">de bloques </w:t>
      </w:r>
      <w:r w:rsidRPr="00E359F2">
        <w:t>interco</w:t>
      </w:r>
      <w:r>
        <w:t>nectados.</w:t>
      </w:r>
    </w:p>
    <w:p w14:paraId="4077F7DA" w14:textId="0F2E7997" w:rsidR="00E359F2" w:rsidRDefault="00430839" w:rsidP="00D37AFE">
      <w:pPr>
        <w:spacing w:after="160" w:line="259" w:lineRule="auto"/>
      </w:pPr>
      <w:r>
        <w:t>Para la tarea de ampliación se ha establecido según el enunciado el número de latas en inventario por defecto igual a 3 latas y dicha cantidad se restaura cada vez que se activa la señal de entrada ‘RST’.</w:t>
      </w:r>
    </w:p>
    <w:p w14:paraId="4D60B828" w14:textId="77777777" w:rsidR="00316F90" w:rsidRDefault="00430839" w:rsidP="004B6EB6">
      <w:pPr>
        <w:spacing w:after="160" w:line="259" w:lineRule="auto"/>
      </w:pPr>
      <w:r>
        <w:t>Se ha dejado comentado el código alternativo para el caso donde se haya acabado el inventario y se quiera expender una lata</w:t>
      </w:r>
      <w:r w:rsidR="00316F90">
        <w:t>.</w:t>
      </w:r>
    </w:p>
    <w:p w14:paraId="74843B88" w14:textId="5A286EFA" w:rsidR="0019455F" w:rsidRDefault="00316F90" w:rsidP="004B6EB6">
      <w:pPr>
        <w:spacing w:after="160" w:line="259" w:lineRule="auto"/>
      </w:pPr>
      <w:r>
        <w:t>Estos cambios consistirían</w:t>
      </w:r>
      <w:r w:rsidR="00430839">
        <w:t xml:space="preserve"> en que e</w:t>
      </w:r>
      <w:r w:rsidR="00430839" w:rsidRPr="00430839">
        <w:t>n el estado E2, donde se procesa la entrega de la lata y el cambio, s</w:t>
      </w:r>
      <w:r w:rsidR="00430839">
        <w:t>i</w:t>
      </w:r>
      <w:r w:rsidR="00430839" w:rsidRPr="00430839">
        <w:t xml:space="preserve"> </w:t>
      </w:r>
      <w:r w:rsidR="00430839">
        <w:t>‘</w:t>
      </w:r>
      <w:r w:rsidR="00430839" w:rsidRPr="00430839">
        <w:t>empty</w:t>
      </w:r>
      <w:r w:rsidR="00430839">
        <w:t>’</w:t>
      </w:r>
      <w:r w:rsidR="00430839" w:rsidRPr="00430839">
        <w:t xml:space="preserve"> está en estado bajo (indicando que no hay inventario), se establece que </w:t>
      </w:r>
      <w:r w:rsidR="00430839">
        <w:t>la señal de salida ‘</w:t>
      </w:r>
      <w:r w:rsidR="00430839" w:rsidRPr="00430839">
        <w:t>lata</w:t>
      </w:r>
      <w:r w:rsidR="00430839">
        <w:t>’</w:t>
      </w:r>
      <w:r w:rsidR="00430839" w:rsidRPr="00430839">
        <w:t xml:space="preserve"> es '0' y se devuelve el dinero ingresado </w:t>
      </w:r>
      <w:r w:rsidR="00430839">
        <w:t>almacenado en la señal interna ‘</w:t>
      </w:r>
      <w:r w:rsidR="00430839" w:rsidRPr="00430839">
        <w:t>money_in</w:t>
      </w:r>
      <w:r w:rsidR="00430839">
        <w:t>’</w:t>
      </w:r>
      <w:r w:rsidR="00430839" w:rsidRPr="00430839">
        <w:t xml:space="preserve"> mediante </w:t>
      </w:r>
      <w:r w:rsidR="00430839">
        <w:t>‘</w:t>
      </w:r>
      <w:r w:rsidR="00430839" w:rsidRPr="00430839">
        <w:t>coin_out</w:t>
      </w:r>
      <w:r w:rsidR="00430839">
        <w:t>’</w:t>
      </w:r>
      <w:r w:rsidR="00430839" w:rsidRPr="00430839">
        <w:t>. Además, después de esto, la máquina vuelve al estado inicial E0.</w:t>
      </w:r>
    </w:p>
    <w:p w14:paraId="1ABBE467" w14:textId="6F5394E6" w:rsidR="00F806E2" w:rsidRPr="00E359F2" w:rsidRDefault="0001611B" w:rsidP="004B6EB6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87D869B" wp14:editId="31AE05FA">
                <wp:simplePos x="0" y="0"/>
                <wp:positionH relativeFrom="column">
                  <wp:posOffset>-603885</wp:posOffset>
                </wp:positionH>
                <wp:positionV relativeFrom="paragraph">
                  <wp:posOffset>2924810</wp:posOffset>
                </wp:positionV>
                <wp:extent cx="6645910" cy="635"/>
                <wp:effectExtent l="0" t="0" r="2540" b="0"/>
                <wp:wrapSquare wrapText="bothSides"/>
                <wp:docPr id="140657600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6755F" w14:textId="7E19C74A" w:rsidR="0001611B" w:rsidRPr="00D967D1" w:rsidRDefault="0001611B" w:rsidP="0001611B">
                            <w:pPr>
                              <w:pStyle w:val="Descripcin"/>
                              <w:jc w:val="right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ROMAN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354EED">
                              <w:rPr>
                                <w:noProof/>
                              </w:rPr>
                              <w:t>III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Elaborate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D869B" id="_x0000_s1031" type="#_x0000_t202" style="position:absolute;margin-left:-47.55pt;margin-top:230.3pt;width:523.3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" fillcolor="#272727 [2749]" stroked="f">
                <v:textbox style="mso-fit-shape-to-text:t" inset="0,0,0,0">
                  <w:txbxContent>
                    <w:p w14:paraId="5F66755F" w14:textId="7E19C74A" w:rsidR="0001611B" w:rsidRPr="00D967D1" w:rsidRDefault="0001611B" w:rsidP="0001611B">
                      <w:pPr>
                        <w:pStyle w:val="Descripcin"/>
                        <w:jc w:val="right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ROMAN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354EED">
                        <w:rPr>
                          <w:noProof/>
                        </w:rPr>
                        <w:t>III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proofErr w:type="spellStart"/>
                      <w:r>
                        <w:t>Elaborate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400" behindDoc="0" locked="0" layoutInCell="1" allowOverlap="1" wp14:anchorId="3E36D19A" wp14:editId="318ED9BE">
            <wp:simplePos x="0" y="0"/>
            <wp:positionH relativeFrom="column">
              <wp:posOffset>-603885</wp:posOffset>
            </wp:positionH>
            <wp:positionV relativeFrom="paragraph">
              <wp:posOffset>314325</wp:posOffset>
            </wp:positionV>
            <wp:extent cx="6645910" cy="2553335"/>
            <wp:effectExtent l="0" t="0" r="2540" b="0"/>
            <wp:wrapSquare wrapText="bothSides"/>
            <wp:docPr id="63814411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4111" name="Imagen 1" descr="Imagen que contiene Gráf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F47BE" w14:textId="5F68C533" w:rsidR="008E63EB" w:rsidRPr="00E359F2" w:rsidRDefault="008E63EB">
      <w:pPr>
        <w:spacing w:after="160" w:line="259" w:lineRule="auto"/>
      </w:pPr>
      <w:r w:rsidRPr="00E359F2">
        <w:br w:type="page"/>
      </w:r>
    </w:p>
    <w:p w14:paraId="2C722FE9" w14:textId="077670D0" w:rsidR="008E63EB" w:rsidRDefault="00D76F8E">
      <w:pPr>
        <w:pStyle w:val="Ttulo1"/>
        <w:numPr>
          <w:ilvl w:val="0"/>
          <w:numId w:val="3"/>
        </w:numPr>
        <w:ind w:left="540" w:hanging="540"/>
      </w:pPr>
      <w:bookmarkStart w:id="8" w:name="_Toc154053814"/>
      <w:r>
        <w:lastRenderedPageBreak/>
        <w:t>Simulación</w:t>
      </w:r>
      <w:bookmarkEnd w:id="8"/>
    </w:p>
    <w:p w14:paraId="7955B5A8" w14:textId="77777777" w:rsidR="00F24794" w:rsidRDefault="00F24794">
      <w:pPr>
        <w:spacing w:after="160" w:line="259" w:lineRule="auto"/>
      </w:pPr>
    </w:p>
    <w:p w14:paraId="76FB5160" w14:textId="77777777" w:rsidR="00F24794" w:rsidRDefault="00F24794">
      <w:pPr>
        <w:spacing w:after="160" w:line="259" w:lineRule="auto"/>
      </w:pPr>
      <w:r w:rsidRPr="00F24794">
        <w:rPr>
          <w:noProof/>
        </w:rPr>
        <w:drawing>
          <wp:inline distT="0" distB="0" distL="0" distR="0" wp14:anchorId="5F23AA73" wp14:editId="764EF1D7">
            <wp:extent cx="5057775" cy="3181350"/>
            <wp:effectExtent l="0" t="0" r="9525" b="0"/>
            <wp:docPr id="456860787" name="Imagen 1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0787" name="Imagen 1" descr="Diagrama, Escala de tiemp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</w:p>
    <w:p w14:paraId="284F0C43" w14:textId="48FE8605" w:rsidR="00B905F4" w:rsidRDefault="00F24794">
      <w:pPr>
        <w:spacing w:after="160" w:line="259" w:lineRule="auto"/>
      </w:pPr>
      <w:r>
        <w:sym w:font="Wingdings" w:char="F0E0"/>
      </w:r>
      <w:r>
        <w:rPr>
          <w:noProof/>
        </w:rPr>
        <w:drawing>
          <wp:inline distT="0" distB="0" distL="0" distR="0" wp14:anchorId="67683A04" wp14:editId="01C852EA">
            <wp:extent cx="5400040" cy="2907030"/>
            <wp:effectExtent l="0" t="0" r="0" b="7620"/>
            <wp:docPr id="2117391304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91304" name="Imagen 1" descr="Escala de tiem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5F4">
        <w:br w:type="page"/>
      </w:r>
    </w:p>
    <w:p w14:paraId="5FE4C50B" w14:textId="4FD53589" w:rsidR="00B905F4" w:rsidRDefault="00D76F8E">
      <w:pPr>
        <w:pStyle w:val="Ttulo1"/>
        <w:numPr>
          <w:ilvl w:val="0"/>
          <w:numId w:val="3"/>
        </w:numPr>
        <w:ind w:left="540" w:hanging="540"/>
      </w:pPr>
      <w:bookmarkStart w:id="9" w:name="_Toc154053815"/>
      <w:r>
        <w:lastRenderedPageBreak/>
        <w:t>Análisis</w:t>
      </w:r>
      <w:bookmarkEnd w:id="9"/>
    </w:p>
    <w:p w14:paraId="5383B8A9" w14:textId="77777777" w:rsidR="008E63EB" w:rsidRDefault="008E63EB" w:rsidP="00D66321">
      <w:pPr>
        <w:spacing w:after="160" w:line="259" w:lineRule="auto"/>
        <w:rPr>
          <w:u w:val="single"/>
        </w:rPr>
      </w:pPr>
    </w:p>
    <w:p w14:paraId="2F49FCDE" w14:textId="77777777" w:rsidR="00072486" w:rsidRPr="00072486" w:rsidRDefault="00072486" w:rsidP="00072486">
      <w:pPr>
        <w:pStyle w:val="Prrafodelista"/>
        <w:numPr>
          <w:ilvl w:val="0"/>
          <w:numId w:val="8"/>
        </w:numPr>
        <w:spacing w:after="160" w:line="259" w:lineRule="auto"/>
        <w:rPr>
          <w:noProof/>
          <w:u w:val="single"/>
        </w:rPr>
      </w:pPr>
      <w:r>
        <w:rPr>
          <w:noProof/>
        </w:rPr>
        <w:t>Análisis de área</w:t>
      </w:r>
    </w:p>
    <w:p w14:paraId="2D67793E" w14:textId="49552599" w:rsid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62903606" wp14:editId="5781FB8A">
            <wp:extent cx="5391150" cy="2095500"/>
            <wp:effectExtent l="0" t="0" r="0" b="0"/>
            <wp:docPr id="717765409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65409" name="Imagen 1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23FC" w14:textId="77777777" w:rsid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</w:p>
    <w:p w14:paraId="7D0DD2EF" w14:textId="5B01B307" w:rsid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45865CC9" wp14:editId="020A2A34">
            <wp:extent cx="5391150" cy="1257300"/>
            <wp:effectExtent l="0" t="0" r="0" b="0"/>
            <wp:docPr id="4430318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4F13" w14:textId="77777777" w:rsidR="00072486" w:rsidRP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</w:p>
    <w:p w14:paraId="404DA25C" w14:textId="144CDAFE" w:rsidR="00072486" w:rsidRPr="00072486" w:rsidRDefault="00072486" w:rsidP="00072486">
      <w:pPr>
        <w:pStyle w:val="Prrafodelista"/>
        <w:numPr>
          <w:ilvl w:val="0"/>
          <w:numId w:val="8"/>
        </w:numPr>
        <w:spacing w:after="160" w:line="259" w:lineRule="auto"/>
        <w:rPr>
          <w:noProof/>
          <w:u w:val="single"/>
        </w:rPr>
      </w:pPr>
      <w:r>
        <w:rPr>
          <w:noProof/>
        </w:rPr>
        <w:t>Análisis de tiempo</w:t>
      </w:r>
    </w:p>
    <w:p w14:paraId="018B059F" w14:textId="77777777" w:rsidR="00072486" w:rsidRDefault="00072486" w:rsidP="00072486">
      <w:pPr>
        <w:pStyle w:val="Prrafodelista"/>
        <w:rPr>
          <w:noProof/>
          <w:u w:val="single"/>
        </w:rPr>
      </w:pPr>
    </w:p>
    <w:p w14:paraId="44667325" w14:textId="2E5EAFCD" w:rsidR="00072486" w:rsidRPr="00072486" w:rsidRDefault="00072486" w:rsidP="00072486">
      <w:pPr>
        <w:pStyle w:val="Prrafodelista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476FA5D2" wp14:editId="24251F83">
            <wp:extent cx="5400675" cy="1200150"/>
            <wp:effectExtent l="0" t="0" r="9525" b="0"/>
            <wp:docPr id="159578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4FBC" w14:textId="77777777" w:rsidR="00072486" w:rsidRP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</w:p>
    <w:p w14:paraId="09B516C6" w14:textId="77777777" w:rsidR="00072486" w:rsidRPr="00072486" w:rsidRDefault="00072486" w:rsidP="00072486">
      <w:pPr>
        <w:pStyle w:val="Prrafodelista"/>
        <w:numPr>
          <w:ilvl w:val="0"/>
          <w:numId w:val="8"/>
        </w:numPr>
        <w:spacing w:after="160" w:line="259" w:lineRule="auto"/>
        <w:rPr>
          <w:noProof/>
          <w:u w:val="single"/>
        </w:rPr>
      </w:pPr>
      <w:r>
        <w:rPr>
          <w:noProof/>
        </w:rPr>
        <w:t>Análisis de consumo</w:t>
      </w:r>
    </w:p>
    <w:p w14:paraId="7C01C7BA" w14:textId="77777777" w:rsidR="00072486" w:rsidRDefault="00072486" w:rsidP="00072486">
      <w:pPr>
        <w:pStyle w:val="Prrafodelista"/>
        <w:spacing w:after="160" w:line="259" w:lineRule="auto"/>
        <w:rPr>
          <w:noProof/>
        </w:rPr>
      </w:pPr>
    </w:p>
    <w:p w14:paraId="3532DE76" w14:textId="28AFD79E" w:rsidR="00D76F8E" w:rsidRP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  <w:r>
        <w:rPr>
          <w:noProof/>
        </w:rPr>
        <w:drawing>
          <wp:inline distT="0" distB="0" distL="0" distR="0" wp14:anchorId="375B23BE" wp14:editId="491E40FC">
            <wp:extent cx="5400675" cy="2228850"/>
            <wp:effectExtent l="0" t="0" r="9525" b="0"/>
            <wp:docPr id="7557989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F8E" w:rsidRPr="00072486">
        <w:rPr>
          <w:noProof/>
          <w:u w:val="single"/>
        </w:rPr>
        <w:br w:type="page"/>
      </w:r>
    </w:p>
    <w:p w14:paraId="733FA376" w14:textId="2C1CBFC3" w:rsidR="00B905F4" w:rsidRDefault="00D76F8E">
      <w:pPr>
        <w:pStyle w:val="Ttulo1"/>
        <w:numPr>
          <w:ilvl w:val="0"/>
          <w:numId w:val="3"/>
        </w:numPr>
        <w:ind w:left="540" w:hanging="540"/>
      </w:pPr>
      <w:bookmarkStart w:id="10" w:name="_Toc154053816"/>
      <w:r>
        <w:lastRenderedPageBreak/>
        <w:t>Conclusión</w:t>
      </w:r>
      <w:bookmarkEnd w:id="10"/>
    </w:p>
    <w:p w14:paraId="1732DE3F" w14:textId="77777777" w:rsidR="00D37AFE" w:rsidRDefault="00D37AFE" w:rsidP="00D37AFE"/>
    <w:p w14:paraId="6FC9EBD2" w14:textId="34CA9F5B" w:rsidR="00D37AFE" w:rsidRDefault="00D37AFE" w:rsidP="00D37AFE">
      <w:r w:rsidRPr="00D37AFE">
        <w:rPr>
          <w:b/>
          <w:bCs/>
        </w:rPr>
        <w:t>Área</w:t>
      </w:r>
      <w:r>
        <w:t>: El diseño utiliza un número moderado de LUTs y FFs, lo que indica una eficiencia razonable en la utilización de la lógica de la FPGA.</w:t>
      </w:r>
    </w:p>
    <w:p w14:paraId="3068CD4D" w14:textId="77777777" w:rsidR="00D37AFE" w:rsidRDefault="00D37AFE" w:rsidP="00D37AFE"/>
    <w:p w14:paraId="3F98E01C" w14:textId="03407A5D" w:rsidR="00D37AFE" w:rsidRDefault="00D37AFE" w:rsidP="00D37AFE">
      <w:r w:rsidRPr="00D37AFE">
        <w:rPr>
          <w:b/>
          <w:bCs/>
        </w:rPr>
        <w:t>Tiempo</w:t>
      </w:r>
      <w:r>
        <w:t xml:space="preserve">: Cumple con las restricciones temporales establecidas, lo que sugiere que el diseño debería funcionar dentro de los límites de tiempo establecidos. </w:t>
      </w:r>
    </w:p>
    <w:p w14:paraId="66DA638B" w14:textId="77777777" w:rsidR="00D37AFE" w:rsidRPr="00387B47" w:rsidRDefault="00D37AFE" w:rsidP="00D37AFE"/>
    <w:p w14:paraId="22EF5C7A" w14:textId="07F65256" w:rsidR="00D37AFE" w:rsidRPr="00666927" w:rsidRDefault="00D37AFE" w:rsidP="00D37AFE">
      <w:r w:rsidRPr="00D37AFE">
        <w:rPr>
          <w:b/>
          <w:bCs/>
        </w:rPr>
        <w:t>Consumo</w:t>
      </w:r>
      <w:r>
        <w:t>: La potencia consumida es moderada (0.092 W). Es remarcable que el porcentaje de consumo en clocks es bastante alto (53 %), lo que sugiere que el diseño está haciendo un uso intensivo del reloj</w:t>
      </w:r>
      <w:r w:rsidR="00666927">
        <w:t>. (Comprensible siendo ambos bloques internos síncronos)</w:t>
      </w:r>
    </w:p>
    <w:p w14:paraId="50C518E8" w14:textId="77777777" w:rsidR="00D37AFE" w:rsidRDefault="00D37AFE" w:rsidP="00D37AFE"/>
    <w:p w14:paraId="66A8B1D1" w14:textId="239EB31F" w:rsidR="00D37AFE" w:rsidRDefault="00D37AFE" w:rsidP="00D37AFE">
      <w:r>
        <w:t xml:space="preserve">En cuanto al diseño hardware, este no ha sido </w:t>
      </w:r>
      <w:r w:rsidR="008031F7">
        <w:t>modelado</w:t>
      </w:r>
      <w:r>
        <w:t xml:space="preserve"> de forma que facilite su reutilización agregando más opciones a la máquina expendedora con el objetivo de agilizar y simplificar el proyecto, por lo que introducir nuevas opciones como otros productos con diferentes precios, o la posibilidad de insertar efectivo de mayor peso a la máquina requeriría volver a estudiar la casuística del modulo lógico de la misma y reestructurar la máquina de estados</w:t>
      </w:r>
      <w:r w:rsidR="008031F7">
        <w:t>, pese a esto se ha podido comprobar de forma satisfactoria su correcto funcionamiento.</w:t>
      </w:r>
    </w:p>
    <w:p w14:paraId="5AE99DAE" w14:textId="77777777" w:rsidR="00354EED" w:rsidRPr="00354EED" w:rsidRDefault="00354EED" w:rsidP="00354EED"/>
    <w:p w14:paraId="3BC78D21" w14:textId="77777777" w:rsidR="00354EED" w:rsidRPr="00354EED" w:rsidRDefault="00354EED" w:rsidP="00354EED"/>
    <w:p w14:paraId="09FF3107" w14:textId="77777777" w:rsidR="00354EED" w:rsidRPr="00354EED" w:rsidRDefault="00354EED" w:rsidP="00354EED"/>
    <w:p w14:paraId="4A8C79AD" w14:textId="77777777" w:rsidR="00354EED" w:rsidRPr="00354EED" w:rsidRDefault="00354EED" w:rsidP="00354EED"/>
    <w:p w14:paraId="3E639F0F" w14:textId="77777777" w:rsidR="00354EED" w:rsidRPr="00354EED" w:rsidRDefault="00354EED" w:rsidP="00354EED"/>
    <w:p w14:paraId="552A2878" w14:textId="77777777" w:rsidR="00354EED" w:rsidRPr="00354EED" w:rsidRDefault="00354EED" w:rsidP="00354EED"/>
    <w:p w14:paraId="619E19D1" w14:textId="77777777" w:rsidR="00354EED" w:rsidRPr="00354EED" w:rsidRDefault="00354EED" w:rsidP="00354EED"/>
    <w:p w14:paraId="119AFDEC" w14:textId="77777777" w:rsidR="00354EED" w:rsidRPr="00354EED" w:rsidRDefault="00354EED" w:rsidP="00354EED"/>
    <w:p w14:paraId="245C0F52" w14:textId="77777777" w:rsidR="00354EED" w:rsidRPr="00354EED" w:rsidRDefault="00354EED" w:rsidP="00354EED"/>
    <w:p w14:paraId="5FBFEA99" w14:textId="77777777" w:rsidR="00354EED" w:rsidRPr="00354EED" w:rsidRDefault="00354EED" w:rsidP="00354EED"/>
    <w:p w14:paraId="3B2AF97E" w14:textId="77777777" w:rsidR="00354EED" w:rsidRPr="00354EED" w:rsidRDefault="00354EED" w:rsidP="00354EED"/>
    <w:p w14:paraId="1F229E2D" w14:textId="77777777" w:rsidR="00354EED" w:rsidRPr="00354EED" w:rsidRDefault="00354EED" w:rsidP="00354EED"/>
    <w:p w14:paraId="3B8DD502" w14:textId="77777777" w:rsidR="00354EED" w:rsidRPr="00354EED" w:rsidRDefault="00354EED" w:rsidP="00354EED"/>
    <w:p w14:paraId="456CDFE2" w14:textId="77777777" w:rsidR="00354EED" w:rsidRPr="00354EED" w:rsidRDefault="00354EED" w:rsidP="00354EED"/>
    <w:p w14:paraId="2EE47C0D" w14:textId="77777777" w:rsidR="00354EED" w:rsidRPr="00354EED" w:rsidRDefault="00354EED" w:rsidP="00354EED"/>
    <w:p w14:paraId="24FB7229" w14:textId="77777777" w:rsidR="00354EED" w:rsidRPr="00354EED" w:rsidRDefault="00354EED" w:rsidP="00354EED"/>
    <w:p w14:paraId="7BE416C7" w14:textId="77777777" w:rsidR="00354EED" w:rsidRPr="00354EED" w:rsidRDefault="00354EED" w:rsidP="00354EED"/>
    <w:p w14:paraId="68E86CFC" w14:textId="77777777" w:rsidR="00354EED" w:rsidRPr="00354EED" w:rsidRDefault="00354EED" w:rsidP="00354EED"/>
    <w:p w14:paraId="0E554AFB" w14:textId="77777777" w:rsidR="00354EED" w:rsidRPr="00354EED" w:rsidRDefault="00354EED" w:rsidP="00354EED"/>
    <w:p w14:paraId="61652065" w14:textId="77777777" w:rsidR="00354EED" w:rsidRPr="00354EED" w:rsidRDefault="00354EED" w:rsidP="00354EED"/>
    <w:p w14:paraId="1EED45BC" w14:textId="77777777" w:rsidR="00354EED" w:rsidRPr="00354EED" w:rsidRDefault="00354EED" w:rsidP="00354EED"/>
    <w:p w14:paraId="78FDB1BD" w14:textId="77777777" w:rsidR="00354EED" w:rsidRPr="00354EED" w:rsidRDefault="00354EED" w:rsidP="00354EED"/>
    <w:p w14:paraId="71EC990D" w14:textId="77777777" w:rsidR="00354EED" w:rsidRPr="00354EED" w:rsidRDefault="00354EED" w:rsidP="00354EED"/>
    <w:p w14:paraId="6CD65131" w14:textId="77777777" w:rsidR="00354EED" w:rsidRPr="00354EED" w:rsidRDefault="00354EED" w:rsidP="00354EED"/>
    <w:p w14:paraId="117441A1" w14:textId="77777777" w:rsidR="00354EED" w:rsidRPr="00354EED" w:rsidRDefault="00354EED" w:rsidP="00354EED"/>
    <w:p w14:paraId="79EE59F2" w14:textId="77777777" w:rsidR="00354EED" w:rsidRPr="00354EED" w:rsidRDefault="00354EED" w:rsidP="00354EED"/>
    <w:p w14:paraId="664CACA0" w14:textId="77777777" w:rsidR="00354EED" w:rsidRPr="00354EED" w:rsidRDefault="00354EED" w:rsidP="00354EED"/>
    <w:p w14:paraId="35A82821" w14:textId="77777777" w:rsidR="00354EED" w:rsidRPr="00354EED" w:rsidRDefault="00354EED" w:rsidP="00354EED"/>
    <w:p w14:paraId="31077833" w14:textId="77777777" w:rsidR="00354EED" w:rsidRPr="00354EED" w:rsidRDefault="00354EED" w:rsidP="00354EED"/>
    <w:p w14:paraId="06C4452D" w14:textId="77777777" w:rsidR="00354EED" w:rsidRPr="00354EED" w:rsidRDefault="00354EED" w:rsidP="00354EED"/>
    <w:p w14:paraId="08A5AC74" w14:textId="77777777" w:rsidR="00354EED" w:rsidRPr="00354EED" w:rsidRDefault="00354EED" w:rsidP="00354EED"/>
    <w:p w14:paraId="5B40008F" w14:textId="77777777" w:rsidR="00354EED" w:rsidRPr="00354EED" w:rsidRDefault="00354EED" w:rsidP="00354EED"/>
    <w:p w14:paraId="74DE65BB" w14:textId="77777777" w:rsidR="00354EED" w:rsidRPr="00354EED" w:rsidRDefault="00354EED" w:rsidP="00354EED"/>
    <w:p w14:paraId="5AF50EF3" w14:textId="77777777" w:rsidR="00354EED" w:rsidRDefault="00354EED" w:rsidP="00354EED"/>
    <w:p w14:paraId="16D7FF87" w14:textId="77777777" w:rsidR="00354EED" w:rsidRDefault="00354EED" w:rsidP="00354EED"/>
    <w:p w14:paraId="00905524" w14:textId="77777777" w:rsidR="00354EED" w:rsidRPr="00354EED" w:rsidRDefault="00354EED" w:rsidP="00354EED">
      <w:pPr>
        <w:jc w:val="right"/>
      </w:pPr>
    </w:p>
    <w:sectPr w:rsidR="00354EED" w:rsidRPr="00354EED" w:rsidSect="0052483D">
      <w:headerReference w:type="firs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8306C" w14:textId="77777777" w:rsidR="00810541" w:rsidRDefault="00810541" w:rsidP="0052483D">
      <w:r>
        <w:separator/>
      </w:r>
    </w:p>
  </w:endnote>
  <w:endnote w:type="continuationSeparator" w:id="0">
    <w:p w14:paraId="15598490" w14:textId="77777777" w:rsidR="00810541" w:rsidRDefault="00810541" w:rsidP="00524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Regular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Medium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Thin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-Regular">
    <w:altName w:val="Robot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mboStd-Semibold">
    <w:altName w:val="Bembo Std Semi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emboStd">
    <w:altName w:val="Bembo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Roboto Bold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CA13" w14:textId="055EA2A0" w:rsidR="002D42D4" w:rsidRPr="006063A7" w:rsidRDefault="00354EED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>Tecnología de Computadores. Proyecto final</w:t>
    </w:r>
    <w:r w:rsidR="00A73904" w:rsidRPr="00F86035">
      <w:rPr>
        <w:rFonts w:ascii="Roboto" w:hAnsi="Roboto"/>
        <w:color w:val="000000" w:themeColor="text1"/>
      </w:rPr>
      <w:tab/>
      <w:t>[</w:t>
    </w:r>
    <w:r w:rsidR="00A73904" w:rsidRPr="00F86035">
      <w:rPr>
        <w:rFonts w:ascii="Roboto" w:hAnsi="Roboto"/>
        <w:color w:val="000000" w:themeColor="text1"/>
      </w:rPr>
      <w:fldChar w:fldCharType="begin"/>
    </w:r>
    <w:r w:rsidR="00A73904" w:rsidRPr="00F86035">
      <w:rPr>
        <w:rFonts w:ascii="Roboto" w:hAnsi="Roboto"/>
        <w:color w:val="000000" w:themeColor="text1"/>
      </w:rPr>
      <w:instrText>PAGE   \* MERGEFORMAT</w:instrText>
    </w:r>
    <w:r w:rsidR="00A73904" w:rsidRPr="00F86035">
      <w:rPr>
        <w:rFonts w:ascii="Roboto" w:hAnsi="Roboto"/>
        <w:color w:val="000000" w:themeColor="text1"/>
      </w:rPr>
      <w:fldChar w:fldCharType="separate"/>
    </w:r>
    <w:r w:rsidR="00A73904">
      <w:rPr>
        <w:rFonts w:ascii="Roboto" w:hAnsi="Roboto"/>
        <w:color w:val="000000" w:themeColor="text1"/>
      </w:rPr>
      <w:t>3</w:t>
    </w:r>
    <w:r w:rsidR="00A73904" w:rsidRPr="00F86035">
      <w:rPr>
        <w:rFonts w:ascii="Roboto" w:hAnsi="Roboto"/>
        <w:color w:val="000000" w:themeColor="text1"/>
      </w:rPr>
      <w:fldChar w:fldCharType="end"/>
    </w:r>
    <w:r w:rsidR="00A73904" w:rsidRPr="00F86035">
      <w:rPr>
        <w:rFonts w:ascii="Roboto" w:hAnsi="Roboto"/>
        <w:color w:val="000000" w:themeColor="text1"/>
      </w:rPr>
      <w:t>]</w:t>
    </w:r>
    <w:r w:rsidR="00A7390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>
      <w:rPr>
        <w:rFonts w:ascii="Roboto" w:hAnsi="Roboto"/>
        <w:color w:val="000000" w:themeColor="text1"/>
      </w:rPr>
      <w:t>3</w:t>
    </w:r>
    <w:r w:rsidR="000733DC">
      <w:rPr>
        <w:rFonts w:ascii="Roboto" w:hAnsi="Roboto"/>
        <w:color w:val="000000" w:themeColor="text1"/>
      </w:rPr>
      <w:t>/202</w:t>
    </w:r>
    <w:r>
      <w:rPr>
        <w:rFonts w:ascii="Roboto" w:hAnsi="Roboto"/>
        <w:color w:val="000000" w:themeColor="text1"/>
      </w:rPr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16D1B" w14:textId="32500708" w:rsidR="00917097" w:rsidRPr="006063A7" w:rsidRDefault="00354EED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 xml:space="preserve">Tecnología de Computadores. </w:t>
    </w:r>
    <w:r w:rsidR="006460EF">
      <w:rPr>
        <w:rFonts w:ascii="Roboto" w:hAnsi="Roboto"/>
        <w:color w:val="000000" w:themeColor="text1"/>
      </w:rPr>
      <w:t>Proyecto final</w:t>
    </w:r>
    <w:r w:rsidR="002D42D4" w:rsidRPr="00F86035">
      <w:rPr>
        <w:rFonts w:ascii="Roboto" w:hAnsi="Roboto"/>
        <w:color w:val="000000" w:themeColor="text1"/>
      </w:rPr>
      <w:t xml:space="preserve"> </w:t>
    </w:r>
    <w:r w:rsidR="002D42D4" w:rsidRPr="00F86035">
      <w:rPr>
        <w:rFonts w:ascii="Roboto" w:hAnsi="Roboto"/>
        <w:color w:val="000000" w:themeColor="text1"/>
      </w:rPr>
      <w:tab/>
      <w:t>[</w:t>
    </w:r>
    <w:r w:rsidR="002D42D4" w:rsidRPr="00F86035">
      <w:rPr>
        <w:rFonts w:ascii="Roboto" w:hAnsi="Roboto"/>
        <w:color w:val="000000" w:themeColor="text1"/>
      </w:rPr>
      <w:fldChar w:fldCharType="begin"/>
    </w:r>
    <w:r w:rsidR="002D42D4" w:rsidRPr="00F86035">
      <w:rPr>
        <w:rFonts w:ascii="Roboto" w:hAnsi="Roboto"/>
        <w:color w:val="000000" w:themeColor="text1"/>
      </w:rPr>
      <w:instrText>PAGE   \* MERGEFORMAT</w:instrText>
    </w:r>
    <w:r w:rsidR="002D42D4" w:rsidRPr="00F86035">
      <w:rPr>
        <w:rFonts w:ascii="Roboto" w:hAnsi="Roboto"/>
        <w:color w:val="000000" w:themeColor="text1"/>
      </w:rPr>
      <w:fldChar w:fldCharType="separate"/>
    </w:r>
    <w:r w:rsidR="002D42D4">
      <w:rPr>
        <w:rFonts w:ascii="Roboto" w:hAnsi="Roboto"/>
        <w:noProof/>
        <w:color w:val="000000" w:themeColor="text1"/>
      </w:rPr>
      <w:t>3</w:t>
    </w:r>
    <w:r w:rsidR="002D42D4" w:rsidRPr="00F86035">
      <w:rPr>
        <w:rFonts w:ascii="Roboto" w:hAnsi="Roboto"/>
        <w:color w:val="000000" w:themeColor="text1"/>
      </w:rPr>
      <w:fldChar w:fldCharType="end"/>
    </w:r>
    <w:r w:rsidR="002D42D4" w:rsidRPr="00F86035">
      <w:rPr>
        <w:rFonts w:ascii="Roboto" w:hAnsi="Roboto"/>
        <w:color w:val="000000" w:themeColor="text1"/>
      </w:rPr>
      <w:t>]</w:t>
    </w:r>
    <w:r w:rsidR="002D42D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>
      <w:rPr>
        <w:rFonts w:ascii="Roboto" w:hAnsi="Roboto"/>
        <w:color w:val="000000" w:themeColor="text1"/>
      </w:rPr>
      <w:t>3</w:t>
    </w:r>
    <w:r w:rsidR="000733DC">
      <w:rPr>
        <w:rFonts w:ascii="Roboto" w:hAnsi="Roboto"/>
        <w:color w:val="000000" w:themeColor="text1"/>
      </w:rPr>
      <w:t>/202</w:t>
    </w:r>
    <w:r>
      <w:rPr>
        <w:rFonts w:ascii="Roboto" w:hAnsi="Roboto"/>
        <w:color w:val="000000" w:themeColor="text1"/>
      </w:rPr>
      <w:t>4</w:t>
    </w:r>
  </w:p>
  <w:p w14:paraId="2A31117F" w14:textId="77777777" w:rsidR="002D42D4" w:rsidRPr="00354EED" w:rsidRDefault="002D42D4">
    <w:pPr>
      <w:pStyle w:val="Piedepgina"/>
      <w:rPr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195E5" w14:textId="77777777" w:rsidR="00810541" w:rsidRDefault="00810541" w:rsidP="0052483D">
      <w:r>
        <w:separator/>
      </w:r>
    </w:p>
  </w:footnote>
  <w:footnote w:type="continuationSeparator" w:id="0">
    <w:p w14:paraId="3933F9AB" w14:textId="77777777" w:rsidR="00810541" w:rsidRDefault="00810541" w:rsidP="005248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FBDBB" w14:textId="01615299" w:rsidR="002D42D4" w:rsidRDefault="002D42D4">
    <w:pPr>
      <w:pStyle w:val="Encabezado"/>
    </w:pPr>
    <w:r>
      <w:rPr>
        <w:noProof/>
      </w:rPr>
      <w:drawing>
        <wp:inline distT="0" distB="0" distL="0" distR="0" wp14:anchorId="04CD41AB" wp14:editId="36AC69A7">
          <wp:extent cx="1244600" cy="381000"/>
          <wp:effectExtent l="0" t="0" r="0" b="0"/>
          <wp:docPr id="26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DAA788C" w14:textId="77777777" w:rsidR="00786237" w:rsidRDefault="00786237">
    <w:pPr>
      <w:pStyle w:val="Encabezado"/>
    </w:pPr>
  </w:p>
  <w:p w14:paraId="3D5895E5" w14:textId="77777777" w:rsidR="002D42D4" w:rsidRDefault="002D42D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27B0A" w14:textId="77777777" w:rsidR="002D42D4" w:rsidRPr="00F37F8C" w:rsidRDefault="002D42D4" w:rsidP="006063A7">
    <w:pPr>
      <w:pStyle w:val="Encabezado"/>
      <w:tabs>
        <w:tab w:val="clear" w:pos="4252"/>
        <w:tab w:val="clear" w:pos="8504"/>
        <w:tab w:val="left" w:pos="2747"/>
        <w:tab w:val="left" w:pos="3040"/>
      </w:tabs>
      <w:rPr>
        <w:szCs w:val="20"/>
      </w:rPr>
    </w:pPr>
    <w:r>
      <w:rPr>
        <w:noProof/>
        <w:szCs w:val="20"/>
      </w:rPr>
      <w:drawing>
        <wp:inline distT="0" distB="0" distL="0" distR="0" wp14:anchorId="781651C4" wp14:editId="0B4BB914">
          <wp:extent cx="2627630" cy="630095"/>
          <wp:effectExtent l="0" t="0" r="0" b="5080"/>
          <wp:docPr id="1171124324" name="Imagen 11711243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27630" cy="630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47363AF" w14:textId="77777777" w:rsidR="002D42D4" w:rsidRPr="0097508A" w:rsidRDefault="002D42D4" w:rsidP="006063A7">
    <w:pPr>
      <w:pStyle w:val="Cargo"/>
    </w:pPr>
  </w:p>
  <w:p w14:paraId="19C40B17" w14:textId="77777777" w:rsidR="002D42D4" w:rsidRDefault="002D42D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3CB4C" w14:textId="3384E526" w:rsidR="002D42D4" w:rsidRDefault="002D42D4">
    <w:pPr>
      <w:pStyle w:val="Encabezado"/>
    </w:pPr>
    <w:r>
      <w:rPr>
        <w:noProof/>
      </w:rPr>
      <w:drawing>
        <wp:inline distT="0" distB="0" distL="0" distR="0" wp14:anchorId="3B6F0F35" wp14:editId="0C57A57F">
          <wp:extent cx="1244600" cy="381000"/>
          <wp:effectExtent l="0" t="0" r="0" b="0"/>
          <wp:docPr id="636582764" name="Imagen 6365827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  <w:p w14:paraId="2D3AEDFD" w14:textId="77777777" w:rsidR="002D42D4" w:rsidRDefault="002D42D4">
    <w:pPr>
      <w:pStyle w:val="Encabezado"/>
    </w:pPr>
  </w:p>
  <w:p w14:paraId="48C8D269" w14:textId="77777777" w:rsidR="002D42D4" w:rsidRDefault="002D42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431D"/>
    <w:multiLevelType w:val="hybridMultilevel"/>
    <w:tmpl w:val="5F8CE3BA"/>
    <w:lvl w:ilvl="0" w:tplc="FFBC684A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93E47"/>
    <w:multiLevelType w:val="hybridMultilevel"/>
    <w:tmpl w:val="04E064A0"/>
    <w:lvl w:ilvl="0" w:tplc="6630CBE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57C1720"/>
    <w:multiLevelType w:val="hybridMultilevel"/>
    <w:tmpl w:val="A656C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D13A6"/>
    <w:multiLevelType w:val="multilevel"/>
    <w:tmpl w:val="CF349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4" w:hanging="465"/>
      </w:pPr>
      <w:rPr>
        <w:rFonts w:eastAsiaTheme="minorEastAsia"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eastAsiaTheme="minorEastAsia" w:hint="default"/>
      </w:rPr>
    </w:lvl>
    <w:lvl w:ilvl="4">
      <w:start w:val="1"/>
      <w:numFmt w:val="decimal"/>
      <w:isLgl/>
      <w:lvlText w:val="%1.%2.%3.%4.%5"/>
      <w:lvlJc w:val="left"/>
      <w:pPr>
        <w:ind w:left="2476" w:hanging="720"/>
      </w:pPr>
      <w:rPr>
        <w:rFonts w:eastAsia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eastAsia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eastAsia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eastAsiaTheme="minorEastAsia" w:hint="default"/>
      </w:rPr>
    </w:lvl>
  </w:abstractNum>
  <w:abstractNum w:abstractNumId="4" w15:restartNumberingAfterBreak="0">
    <w:nsid w:val="4C575811"/>
    <w:multiLevelType w:val="hybridMultilevel"/>
    <w:tmpl w:val="3AAEB788"/>
    <w:lvl w:ilvl="0" w:tplc="84FE91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40438"/>
    <w:multiLevelType w:val="hybridMultilevel"/>
    <w:tmpl w:val="711CA12E"/>
    <w:lvl w:ilvl="0" w:tplc="28362A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375D0"/>
    <w:multiLevelType w:val="hybridMultilevel"/>
    <w:tmpl w:val="0EEAABC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965EB"/>
    <w:multiLevelType w:val="hybridMultilevel"/>
    <w:tmpl w:val="07C090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912652">
    <w:abstractNumId w:val="0"/>
  </w:num>
  <w:num w:numId="2" w16cid:durableId="27073099">
    <w:abstractNumId w:val="2"/>
  </w:num>
  <w:num w:numId="3" w16cid:durableId="923877502">
    <w:abstractNumId w:val="3"/>
  </w:num>
  <w:num w:numId="4" w16cid:durableId="564686252">
    <w:abstractNumId w:val="1"/>
  </w:num>
  <w:num w:numId="5" w16cid:durableId="1909336866">
    <w:abstractNumId w:val="7"/>
  </w:num>
  <w:num w:numId="6" w16cid:durableId="1147822049">
    <w:abstractNumId w:val="6"/>
  </w:num>
  <w:num w:numId="7" w16cid:durableId="97992204">
    <w:abstractNumId w:val="5"/>
  </w:num>
  <w:num w:numId="8" w16cid:durableId="1325934729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8B4"/>
    <w:rsid w:val="00000C7D"/>
    <w:rsid w:val="00000FAC"/>
    <w:rsid w:val="00003AB9"/>
    <w:rsid w:val="0001611B"/>
    <w:rsid w:val="0002020B"/>
    <w:rsid w:val="00021364"/>
    <w:rsid w:val="00070097"/>
    <w:rsid w:val="00072486"/>
    <w:rsid w:val="000733DC"/>
    <w:rsid w:val="00074732"/>
    <w:rsid w:val="00077996"/>
    <w:rsid w:val="000848E0"/>
    <w:rsid w:val="00085BEB"/>
    <w:rsid w:val="000A154A"/>
    <w:rsid w:val="000B170E"/>
    <w:rsid w:val="000C391D"/>
    <w:rsid w:val="000C50AC"/>
    <w:rsid w:val="000E13F0"/>
    <w:rsid w:val="000F20DB"/>
    <w:rsid w:val="000F3A4F"/>
    <w:rsid w:val="001051A0"/>
    <w:rsid w:val="00111E3A"/>
    <w:rsid w:val="001135B1"/>
    <w:rsid w:val="00123B6B"/>
    <w:rsid w:val="00123DC4"/>
    <w:rsid w:val="00131556"/>
    <w:rsid w:val="0013164F"/>
    <w:rsid w:val="00132739"/>
    <w:rsid w:val="00135869"/>
    <w:rsid w:val="001441A7"/>
    <w:rsid w:val="00146072"/>
    <w:rsid w:val="00151458"/>
    <w:rsid w:val="00165382"/>
    <w:rsid w:val="00166C5A"/>
    <w:rsid w:val="001759D5"/>
    <w:rsid w:val="001806E5"/>
    <w:rsid w:val="00181F1E"/>
    <w:rsid w:val="001838B4"/>
    <w:rsid w:val="0019455F"/>
    <w:rsid w:val="0019614E"/>
    <w:rsid w:val="001A106C"/>
    <w:rsid w:val="001A53A5"/>
    <w:rsid w:val="001B2AC2"/>
    <w:rsid w:val="001C4650"/>
    <w:rsid w:val="001D0DBD"/>
    <w:rsid w:val="001D7133"/>
    <w:rsid w:val="001E58CB"/>
    <w:rsid w:val="0020512E"/>
    <w:rsid w:val="002129FF"/>
    <w:rsid w:val="0021386A"/>
    <w:rsid w:val="00232934"/>
    <w:rsid w:val="0024137E"/>
    <w:rsid w:val="002676A6"/>
    <w:rsid w:val="00292DD7"/>
    <w:rsid w:val="002A4DB5"/>
    <w:rsid w:val="002A7C6D"/>
    <w:rsid w:val="002B2CEA"/>
    <w:rsid w:val="002B2EBE"/>
    <w:rsid w:val="002C3F7C"/>
    <w:rsid w:val="002C482D"/>
    <w:rsid w:val="002C59A1"/>
    <w:rsid w:val="002C7122"/>
    <w:rsid w:val="002D42D4"/>
    <w:rsid w:val="002E0877"/>
    <w:rsid w:val="002E66DE"/>
    <w:rsid w:val="003163B1"/>
    <w:rsid w:val="00316F90"/>
    <w:rsid w:val="0032320D"/>
    <w:rsid w:val="00354EED"/>
    <w:rsid w:val="00357976"/>
    <w:rsid w:val="003700E1"/>
    <w:rsid w:val="00371AB6"/>
    <w:rsid w:val="00374356"/>
    <w:rsid w:val="00375846"/>
    <w:rsid w:val="00380F85"/>
    <w:rsid w:val="003810A2"/>
    <w:rsid w:val="00381979"/>
    <w:rsid w:val="00386801"/>
    <w:rsid w:val="00387B47"/>
    <w:rsid w:val="00390676"/>
    <w:rsid w:val="00391AAC"/>
    <w:rsid w:val="0039337B"/>
    <w:rsid w:val="00394025"/>
    <w:rsid w:val="00394FA8"/>
    <w:rsid w:val="0039662E"/>
    <w:rsid w:val="003A6E66"/>
    <w:rsid w:val="003B5FAB"/>
    <w:rsid w:val="003C0E9E"/>
    <w:rsid w:val="003C3FD0"/>
    <w:rsid w:val="003C6D2D"/>
    <w:rsid w:val="003E17A6"/>
    <w:rsid w:val="003E2C35"/>
    <w:rsid w:val="00400CC8"/>
    <w:rsid w:val="00403067"/>
    <w:rsid w:val="00410D89"/>
    <w:rsid w:val="00411172"/>
    <w:rsid w:val="004128F6"/>
    <w:rsid w:val="004157FE"/>
    <w:rsid w:val="004275A9"/>
    <w:rsid w:val="00430839"/>
    <w:rsid w:val="00435C2B"/>
    <w:rsid w:val="004527ED"/>
    <w:rsid w:val="00467F45"/>
    <w:rsid w:val="00475134"/>
    <w:rsid w:val="00476A15"/>
    <w:rsid w:val="00482599"/>
    <w:rsid w:val="00494DA1"/>
    <w:rsid w:val="004A7841"/>
    <w:rsid w:val="004B3F2D"/>
    <w:rsid w:val="004B508E"/>
    <w:rsid w:val="004B6EB6"/>
    <w:rsid w:val="004D2C99"/>
    <w:rsid w:val="004E4D7C"/>
    <w:rsid w:val="004E7EC2"/>
    <w:rsid w:val="004F771E"/>
    <w:rsid w:val="005036DE"/>
    <w:rsid w:val="00520811"/>
    <w:rsid w:val="0052483D"/>
    <w:rsid w:val="00525864"/>
    <w:rsid w:val="005550C9"/>
    <w:rsid w:val="00556323"/>
    <w:rsid w:val="00561092"/>
    <w:rsid w:val="005705DB"/>
    <w:rsid w:val="00574F1F"/>
    <w:rsid w:val="005754AE"/>
    <w:rsid w:val="00597B35"/>
    <w:rsid w:val="005A0C35"/>
    <w:rsid w:val="005A7C5F"/>
    <w:rsid w:val="005D377B"/>
    <w:rsid w:val="005D5C4D"/>
    <w:rsid w:val="005D682A"/>
    <w:rsid w:val="005E4940"/>
    <w:rsid w:val="005E72E6"/>
    <w:rsid w:val="005F07C9"/>
    <w:rsid w:val="005F095D"/>
    <w:rsid w:val="006028CE"/>
    <w:rsid w:val="00606216"/>
    <w:rsid w:val="006063A7"/>
    <w:rsid w:val="00607735"/>
    <w:rsid w:val="00607C1F"/>
    <w:rsid w:val="00612F8F"/>
    <w:rsid w:val="00622B9F"/>
    <w:rsid w:val="006233B7"/>
    <w:rsid w:val="0063487C"/>
    <w:rsid w:val="00643D3A"/>
    <w:rsid w:val="006460EF"/>
    <w:rsid w:val="00661032"/>
    <w:rsid w:val="00665610"/>
    <w:rsid w:val="00666927"/>
    <w:rsid w:val="00671EAB"/>
    <w:rsid w:val="006839C9"/>
    <w:rsid w:val="006850AA"/>
    <w:rsid w:val="006B23AC"/>
    <w:rsid w:val="006B4E39"/>
    <w:rsid w:val="006C12F7"/>
    <w:rsid w:val="006C3F6B"/>
    <w:rsid w:val="006F22F8"/>
    <w:rsid w:val="006F4220"/>
    <w:rsid w:val="006F774E"/>
    <w:rsid w:val="00700043"/>
    <w:rsid w:val="00701F78"/>
    <w:rsid w:val="00704DF3"/>
    <w:rsid w:val="00710998"/>
    <w:rsid w:val="0071559C"/>
    <w:rsid w:val="00717A47"/>
    <w:rsid w:val="00726855"/>
    <w:rsid w:val="0073144D"/>
    <w:rsid w:val="007329A3"/>
    <w:rsid w:val="00742479"/>
    <w:rsid w:val="00750C73"/>
    <w:rsid w:val="00756565"/>
    <w:rsid w:val="007758B2"/>
    <w:rsid w:val="00776015"/>
    <w:rsid w:val="00780AD3"/>
    <w:rsid w:val="007819BE"/>
    <w:rsid w:val="00786237"/>
    <w:rsid w:val="0079150E"/>
    <w:rsid w:val="0079253A"/>
    <w:rsid w:val="00794780"/>
    <w:rsid w:val="007A02D9"/>
    <w:rsid w:val="007A56B1"/>
    <w:rsid w:val="007A7509"/>
    <w:rsid w:val="007B2220"/>
    <w:rsid w:val="007B4921"/>
    <w:rsid w:val="007B7CA3"/>
    <w:rsid w:val="007C7B72"/>
    <w:rsid w:val="007E0AFB"/>
    <w:rsid w:val="007E3E8A"/>
    <w:rsid w:val="007E3F26"/>
    <w:rsid w:val="007E6765"/>
    <w:rsid w:val="00800604"/>
    <w:rsid w:val="008031F7"/>
    <w:rsid w:val="00803846"/>
    <w:rsid w:val="00810541"/>
    <w:rsid w:val="00816F7E"/>
    <w:rsid w:val="00835C7A"/>
    <w:rsid w:val="008470F1"/>
    <w:rsid w:val="00852E67"/>
    <w:rsid w:val="00861E0A"/>
    <w:rsid w:val="00862451"/>
    <w:rsid w:val="0087121B"/>
    <w:rsid w:val="008753CA"/>
    <w:rsid w:val="00875A79"/>
    <w:rsid w:val="00876DDF"/>
    <w:rsid w:val="00882946"/>
    <w:rsid w:val="008870EB"/>
    <w:rsid w:val="008A5ADD"/>
    <w:rsid w:val="008C67B0"/>
    <w:rsid w:val="008D3B14"/>
    <w:rsid w:val="008E63EB"/>
    <w:rsid w:val="008E7FDD"/>
    <w:rsid w:val="008F095E"/>
    <w:rsid w:val="0090666D"/>
    <w:rsid w:val="00914C4A"/>
    <w:rsid w:val="00916ECF"/>
    <w:rsid w:val="00917097"/>
    <w:rsid w:val="00920835"/>
    <w:rsid w:val="00920B70"/>
    <w:rsid w:val="0092268F"/>
    <w:rsid w:val="009345C0"/>
    <w:rsid w:val="009435B1"/>
    <w:rsid w:val="00945D7B"/>
    <w:rsid w:val="00951095"/>
    <w:rsid w:val="00954593"/>
    <w:rsid w:val="009568D0"/>
    <w:rsid w:val="00994F7F"/>
    <w:rsid w:val="009B3F4D"/>
    <w:rsid w:val="009C2D5C"/>
    <w:rsid w:val="009D70DE"/>
    <w:rsid w:val="009F2F05"/>
    <w:rsid w:val="00A07CB9"/>
    <w:rsid w:val="00A212F5"/>
    <w:rsid w:val="00A218C9"/>
    <w:rsid w:val="00A26A4A"/>
    <w:rsid w:val="00A338B4"/>
    <w:rsid w:val="00A51C02"/>
    <w:rsid w:val="00A52268"/>
    <w:rsid w:val="00A54541"/>
    <w:rsid w:val="00A6027F"/>
    <w:rsid w:val="00A61385"/>
    <w:rsid w:val="00A67237"/>
    <w:rsid w:val="00A70E4D"/>
    <w:rsid w:val="00A73904"/>
    <w:rsid w:val="00A76A86"/>
    <w:rsid w:val="00A85891"/>
    <w:rsid w:val="00A86A8F"/>
    <w:rsid w:val="00A9684F"/>
    <w:rsid w:val="00A97227"/>
    <w:rsid w:val="00AA16FE"/>
    <w:rsid w:val="00AC2625"/>
    <w:rsid w:val="00AC4BB7"/>
    <w:rsid w:val="00AD7807"/>
    <w:rsid w:val="00AE2746"/>
    <w:rsid w:val="00AE3DBB"/>
    <w:rsid w:val="00AF0D11"/>
    <w:rsid w:val="00B120E1"/>
    <w:rsid w:val="00B12DE0"/>
    <w:rsid w:val="00B13C7E"/>
    <w:rsid w:val="00B32481"/>
    <w:rsid w:val="00B35EBD"/>
    <w:rsid w:val="00B41E66"/>
    <w:rsid w:val="00B432BC"/>
    <w:rsid w:val="00B4381E"/>
    <w:rsid w:val="00B50F0E"/>
    <w:rsid w:val="00B55289"/>
    <w:rsid w:val="00B55403"/>
    <w:rsid w:val="00B57C61"/>
    <w:rsid w:val="00B61F9B"/>
    <w:rsid w:val="00B71D67"/>
    <w:rsid w:val="00B77B59"/>
    <w:rsid w:val="00B81A49"/>
    <w:rsid w:val="00B839E7"/>
    <w:rsid w:val="00B905F4"/>
    <w:rsid w:val="00BB5061"/>
    <w:rsid w:val="00BB66A3"/>
    <w:rsid w:val="00BC04E3"/>
    <w:rsid w:val="00BC10FB"/>
    <w:rsid w:val="00BC3370"/>
    <w:rsid w:val="00BC65A5"/>
    <w:rsid w:val="00BD2B28"/>
    <w:rsid w:val="00BD4C73"/>
    <w:rsid w:val="00BF2CF7"/>
    <w:rsid w:val="00C042B8"/>
    <w:rsid w:val="00C04F4C"/>
    <w:rsid w:val="00C1610F"/>
    <w:rsid w:val="00C27EFE"/>
    <w:rsid w:val="00C31D0C"/>
    <w:rsid w:val="00C36240"/>
    <w:rsid w:val="00C3660A"/>
    <w:rsid w:val="00C36F06"/>
    <w:rsid w:val="00C41063"/>
    <w:rsid w:val="00C44C9E"/>
    <w:rsid w:val="00C46D17"/>
    <w:rsid w:val="00C47785"/>
    <w:rsid w:val="00C51F01"/>
    <w:rsid w:val="00C57C94"/>
    <w:rsid w:val="00C611C0"/>
    <w:rsid w:val="00C63EEB"/>
    <w:rsid w:val="00C76447"/>
    <w:rsid w:val="00C7713E"/>
    <w:rsid w:val="00C9520A"/>
    <w:rsid w:val="00CA2704"/>
    <w:rsid w:val="00CB595D"/>
    <w:rsid w:val="00CB5B2C"/>
    <w:rsid w:val="00CB5B8F"/>
    <w:rsid w:val="00CB7F60"/>
    <w:rsid w:val="00CC202D"/>
    <w:rsid w:val="00CD0985"/>
    <w:rsid w:val="00CD410F"/>
    <w:rsid w:val="00CE0364"/>
    <w:rsid w:val="00CE7333"/>
    <w:rsid w:val="00CF0EFB"/>
    <w:rsid w:val="00CF4141"/>
    <w:rsid w:val="00CF4E5C"/>
    <w:rsid w:val="00D04D30"/>
    <w:rsid w:val="00D07798"/>
    <w:rsid w:val="00D13E6F"/>
    <w:rsid w:val="00D14E96"/>
    <w:rsid w:val="00D165BF"/>
    <w:rsid w:val="00D25DD4"/>
    <w:rsid w:val="00D27F74"/>
    <w:rsid w:val="00D329B8"/>
    <w:rsid w:val="00D33AE3"/>
    <w:rsid w:val="00D35BC4"/>
    <w:rsid w:val="00D37633"/>
    <w:rsid w:val="00D37AFE"/>
    <w:rsid w:val="00D409B5"/>
    <w:rsid w:val="00D40BB0"/>
    <w:rsid w:val="00D41ACD"/>
    <w:rsid w:val="00D46681"/>
    <w:rsid w:val="00D5517D"/>
    <w:rsid w:val="00D6042D"/>
    <w:rsid w:val="00D635A0"/>
    <w:rsid w:val="00D64613"/>
    <w:rsid w:val="00D66321"/>
    <w:rsid w:val="00D76F8E"/>
    <w:rsid w:val="00D939CD"/>
    <w:rsid w:val="00D94C94"/>
    <w:rsid w:val="00DA6EB7"/>
    <w:rsid w:val="00DA769E"/>
    <w:rsid w:val="00DB20B5"/>
    <w:rsid w:val="00DD61CF"/>
    <w:rsid w:val="00DE72E4"/>
    <w:rsid w:val="00DE7721"/>
    <w:rsid w:val="00E21381"/>
    <w:rsid w:val="00E359F2"/>
    <w:rsid w:val="00E3795A"/>
    <w:rsid w:val="00E40E7A"/>
    <w:rsid w:val="00E41AE2"/>
    <w:rsid w:val="00E42BE0"/>
    <w:rsid w:val="00E450A8"/>
    <w:rsid w:val="00E45AF0"/>
    <w:rsid w:val="00E463A1"/>
    <w:rsid w:val="00E47222"/>
    <w:rsid w:val="00E666FD"/>
    <w:rsid w:val="00E83B2B"/>
    <w:rsid w:val="00E910BE"/>
    <w:rsid w:val="00EA4439"/>
    <w:rsid w:val="00EA4718"/>
    <w:rsid w:val="00EA6F33"/>
    <w:rsid w:val="00EC2859"/>
    <w:rsid w:val="00ED7222"/>
    <w:rsid w:val="00EE1059"/>
    <w:rsid w:val="00EF6D39"/>
    <w:rsid w:val="00F05D9F"/>
    <w:rsid w:val="00F11E14"/>
    <w:rsid w:val="00F24794"/>
    <w:rsid w:val="00F31F5D"/>
    <w:rsid w:val="00F45FFB"/>
    <w:rsid w:val="00F46544"/>
    <w:rsid w:val="00F46775"/>
    <w:rsid w:val="00F55F27"/>
    <w:rsid w:val="00F806E2"/>
    <w:rsid w:val="00F866D8"/>
    <w:rsid w:val="00F9141F"/>
    <w:rsid w:val="00FA0735"/>
    <w:rsid w:val="00FA5017"/>
    <w:rsid w:val="00FA586F"/>
    <w:rsid w:val="00FB1C0B"/>
    <w:rsid w:val="00FC051B"/>
    <w:rsid w:val="00FC2E4D"/>
    <w:rsid w:val="00FC6203"/>
    <w:rsid w:val="00FD0610"/>
    <w:rsid w:val="00FD1B06"/>
    <w:rsid w:val="00FE2FD8"/>
    <w:rsid w:val="00FE7E53"/>
    <w:rsid w:val="00FF2654"/>
    <w:rsid w:val="00FF27E2"/>
    <w:rsid w:val="00FF606E"/>
    <w:rsid w:val="00FF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F0A83"/>
  <w15:docId w15:val="{0429B277-77FD-4835-ADD3-C8EB615D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07735"/>
    <w:pPr>
      <w:spacing w:after="0" w:line="240" w:lineRule="auto"/>
    </w:pPr>
    <w:rPr>
      <w:rFonts w:ascii="Roboto Regular" w:eastAsiaTheme="minorEastAsia" w:hAnsi="Roboto Regular"/>
      <w:sz w:val="20"/>
      <w:szCs w:val="24"/>
      <w:lang w:eastAsia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F07C9"/>
    <w:pPr>
      <w:keepNext/>
      <w:keepLines/>
      <w:pBdr>
        <w:bottom w:val="single" w:sz="4" w:space="1" w:color="C00000"/>
      </w:pBdr>
      <w:spacing w:before="240"/>
      <w:outlineLvl w:val="0"/>
    </w:pPr>
    <w:rPr>
      <w:rFonts w:ascii="Roboto Medium" w:eastAsiaTheme="majorEastAsia" w:hAnsi="Roboto Medium" w:cstheme="majorBidi"/>
      <w:color w:val="C2002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939CD"/>
    <w:pPr>
      <w:keepNext/>
      <w:keepLines/>
      <w:numPr>
        <w:numId w:val="1"/>
      </w:numPr>
      <w:spacing w:before="40"/>
      <w:outlineLvl w:val="1"/>
    </w:pPr>
    <w:rPr>
      <w:rFonts w:ascii="Roboto Medium" w:eastAsiaTheme="majorEastAsia" w:hAnsi="Roboto Medium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76A6"/>
    <w:pPr>
      <w:keepNext/>
      <w:keepLines/>
      <w:spacing w:before="40"/>
      <w:ind w:left="708"/>
      <w:outlineLvl w:val="2"/>
    </w:pPr>
    <w:rPr>
      <w:rFonts w:ascii="Roboto" w:eastAsiaTheme="majorEastAsia" w:hAnsi="Roboto" w:cstheme="majorBidi"/>
      <w:color w:val="808080" w:themeColor="background1" w:themeShade="80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25864"/>
    <w:pPr>
      <w:keepNext/>
      <w:keepLines/>
      <w:spacing w:before="40"/>
      <w:outlineLvl w:val="3"/>
    </w:pPr>
    <w:rPr>
      <w:rFonts w:ascii="Roboto" w:eastAsiaTheme="majorEastAsia" w:hAnsi="Roboto" w:cstheme="majorBidi"/>
      <w:iCs/>
      <w:color w:val="808080" w:themeColor="background1" w:themeShade="8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ortadaTtulo">
    <w:name w:val="Portada Título"/>
    <w:basedOn w:val="Normal"/>
    <w:rsid w:val="0052483D"/>
    <w:rPr>
      <w:rFonts w:ascii="Roboto Thin" w:hAnsi="Roboto Thin"/>
      <w:color w:val="FFFFFF" w:themeColor="background1"/>
      <w:sz w:val="60"/>
      <w:szCs w:val="60"/>
    </w:rPr>
  </w:style>
  <w:style w:type="paragraph" w:customStyle="1" w:styleId="PortadaSUBttulo">
    <w:name w:val="Portada SUBtítulo"/>
    <w:basedOn w:val="Normal"/>
    <w:rsid w:val="0052483D"/>
    <w:rPr>
      <w:rFonts w:ascii="Roboto Medium" w:hAnsi="Roboto Medium"/>
      <w:color w:val="FFFFFF" w:themeColor="background1"/>
      <w:sz w:val="36"/>
      <w:szCs w:val="36"/>
    </w:rPr>
  </w:style>
  <w:style w:type="paragraph" w:customStyle="1" w:styleId="TitularROJO">
    <w:name w:val="Titular ROJO"/>
    <w:basedOn w:val="Normal"/>
    <w:rsid w:val="0052483D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C2002F"/>
      <w:sz w:val="36"/>
      <w:szCs w:val="36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customStyle="1" w:styleId="Nombre">
    <w:name w:val="Nombre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-Semibold"/>
      <w:b/>
      <w:color w:val="000000"/>
      <w:szCs w:val="20"/>
      <w:lang w:val="es-ES_tradnl"/>
    </w:rPr>
  </w:style>
  <w:style w:type="paragraph" w:customStyle="1" w:styleId="Cargo">
    <w:name w:val="Cargo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"/>
      <w:color w:val="000000"/>
      <w:sz w:val="16"/>
      <w:szCs w:val="16"/>
      <w:lang w:val="es-ES_tradnl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2483D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2483D"/>
    <w:rPr>
      <w:rFonts w:ascii="Roboto Regular" w:eastAsiaTheme="minorEastAsia" w:hAnsi="Roboto Regular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52483D"/>
    <w:rPr>
      <w:vertAlign w:val="superscript"/>
    </w:rPr>
  </w:style>
  <w:style w:type="paragraph" w:customStyle="1" w:styleId="PIEP">
    <w:name w:val="PIE P"/>
    <w:basedOn w:val="Normal"/>
    <w:rsid w:val="006063A7"/>
    <w:pPr>
      <w:tabs>
        <w:tab w:val="left" w:pos="0"/>
      </w:tabs>
    </w:pPr>
    <w:rPr>
      <w:rFonts w:ascii="Georgia" w:hAnsi="Georgi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F07C9"/>
    <w:rPr>
      <w:rFonts w:ascii="Roboto Medium" w:eastAsiaTheme="majorEastAsia" w:hAnsi="Roboto Medium" w:cstheme="majorBidi"/>
      <w:color w:val="C2002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939CD"/>
    <w:rPr>
      <w:rFonts w:ascii="Roboto Medium" w:eastAsiaTheme="majorEastAsia" w:hAnsi="Roboto Medium" w:cstheme="majorBidi"/>
      <w:color w:val="C00000"/>
      <w:sz w:val="28"/>
      <w:szCs w:val="26"/>
      <w:lang w:eastAsia="es-ES"/>
    </w:rPr>
  </w:style>
  <w:style w:type="paragraph" w:styleId="Sinespaciado">
    <w:name w:val="No Spacing"/>
    <w:aliases w:val="Texto"/>
    <w:uiPriority w:val="1"/>
    <w:qFormat/>
    <w:rsid w:val="006233B7"/>
    <w:pPr>
      <w:spacing w:before="120" w:after="120" w:line="240" w:lineRule="auto"/>
      <w:jc w:val="both"/>
    </w:pPr>
    <w:rPr>
      <w:rFonts w:ascii="Roboto Regular" w:eastAsiaTheme="minorEastAsia" w:hAnsi="Roboto Regular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233B7"/>
    <w:pPr>
      <w:pBdr>
        <w:bottom w:val="none" w:sz="0" w:space="0" w:color="auto"/>
      </w:pBd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FA0735"/>
    <w:pPr>
      <w:spacing w:after="100"/>
    </w:pPr>
    <w:rPr>
      <w:rFonts w:ascii="Roboto Medium" w:hAnsi="Roboto Medium"/>
      <w:b/>
      <w:color w:val="C2002F"/>
      <w:sz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A0735"/>
    <w:pPr>
      <w:tabs>
        <w:tab w:val="right" w:pos="8494"/>
      </w:tabs>
      <w:spacing w:after="100"/>
      <w:ind w:left="200"/>
    </w:pPr>
    <w:rPr>
      <w:rFonts w:ascii="Roboto Medium" w:hAnsi="Roboto Medium"/>
      <w:b/>
      <w:sz w:val="22"/>
    </w:rPr>
  </w:style>
  <w:style w:type="character" w:styleId="Hipervnculo">
    <w:name w:val="Hyperlink"/>
    <w:basedOn w:val="Fuentedeprrafopredeter"/>
    <w:uiPriority w:val="99"/>
    <w:unhideWhenUsed/>
    <w:rsid w:val="006233B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676A6"/>
    <w:rPr>
      <w:rFonts w:ascii="Roboto" w:eastAsiaTheme="majorEastAsia" w:hAnsi="Roboto" w:cstheme="majorBidi"/>
      <w:color w:val="808080" w:themeColor="background1" w:themeShade="80"/>
      <w:sz w:val="24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2676A6"/>
    <w:pPr>
      <w:spacing w:after="100"/>
      <w:ind w:left="708"/>
    </w:pPr>
    <w:rPr>
      <w:color w:val="808080" w:themeColor="background1" w:themeShade="80"/>
      <w:sz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2676A6"/>
    <w:pPr>
      <w:spacing w:after="100"/>
    </w:pPr>
    <w:rPr>
      <w:rFonts w:ascii="Roboto Light" w:hAnsi="Roboto Light"/>
      <w:color w:val="808080" w:themeColor="background1" w:themeShade="80"/>
      <w:sz w:val="22"/>
    </w:rPr>
  </w:style>
  <w:style w:type="paragraph" w:customStyle="1" w:styleId="TXTdestacado">
    <w:name w:val="TXT destacado"/>
    <w:basedOn w:val="Normal"/>
    <w:rsid w:val="00476A15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000000"/>
      <w:sz w:val="28"/>
      <w:szCs w:val="28"/>
      <w:lang w:val="es-ES_tradnl"/>
    </w:rPr>
  </w:style>
  <w:style w:type="paragraph" w:customStyle="1" w:styleId="TXTprrafo">
    <w:name w:val="TXT párrafo"/>
    <w:basedOn w:val="Normal"/>
    <w:rsid w:val="00FA5017"/>
    <w:pPr>
      <w:widowControl w:val="0"/>
      <w:autoSpaceDE w:val="0"/>
      <w:autoSpaceDN w:val="0"/>
      <w:adjustRightInd w:val="0"/>
      <w:spacing w:before="240" w:line="240" w:lineRule="atLeast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XT">
    <w:name w:val="TABLA TXT"/>
    <w:basedOn w:val="Normal"/>
    <w:rsid w:val="00FA5017"/>
    <w:pPr>
      <w:widowControl w:val="0"/>
      <w:tabs>
        <w:tab w:val="left" w:pos="1320"/>
        <w:tab w:val="left" w:pos="5598"/>
      </w:tabs>
      <w:autoSpaceDE w:val="0"/>
      <w:autoSpaceDN w:val="0"/>
      <w:adjustRightInd w:val="0"/>
      <w:spacing w:before="120" w:after="120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T">
    <w:name w:val="TABLA TT"/>
    <w:basedOn w:val="Normal"/>
    <w:rsid w:val="00FA5017"/>
    <w:pPr>
      <w:widowControl w:val="0"/>
      <w:autoSpaceDE w:val="0"/>
      <w:autoSpaceDN w:val="0"/>
      <w:adjustRightInd w:val="0"/>
      <w:textAlignment w:val="center"/>
    </w:pPr>
    <w:rPr>
      <w:rFonts w:ascii="Roboto Condensed" w:eastAsia="MS PGothic" w:hAnsi="Roboto Condensed" w:cs="Roboto-Regular"/>
      <w:b/>
      <w:bCs/>
      <w:color w:val="FFFFFF"/>
      <w:szCs w:val="20"/>
      <w:lang w:val="es-ES_tradnl"/>
    </w:rPr>
  </w:style>
  <w:style w:type="paragraph" w:customStyle="1" w:styleId="TtuloINDICE2">
    <w:name w:val="Título INDICE 2"/>
    <w:basedOn w:val="Ttulo1"/>
    <w:qFormat/>
    <w:rsid w:val="00FA5017"/>
    <w:pPr>
      <w:pBdr>
        <w:bottom w:val="none" w:sz="0" w:space="0" w:color="auto"/>
      </w:pBdr>
      <w:spacing w:before="480"/>
    </w:pPr>
    <w:rPr>
      <w:rFonts w:eastAsia="MS PGothic" w:cs="Times New Roman"/>
      <w:bCs/>
      <w:color w:val="auto"/>
      <w:sz w:val="28"/>
    </w:rPr>
  </w:style>
  <w:style w:type="paragraph" w:customStyle="1" w:styleId="TXTnormal">
    <w:name w:val="TXT normal"/>
    <w:basedOn w:val="Normal"/>
    <w:qFormat/>
    <w:rsid w:val="006839C9"/>
    <w:pPr>
      <w:widowControl w:val="0"/>
      <w:autoSpaceDE w:val="0"/>
      <w:autoSpaceDN w:val="0"/>
      <w:adjustRightInd w:val="0"/>
      <w:spacing w:before="120" w:line="276" w:lineRule="auto"/>
      <w:ind w:firstLine="340"/>
      <w:jc w:val="both"/>
      <w:textAlignment w:val="center"/>
    </w:pPr>
    <w:rPr>
      <w:rFonts w:cs="Roboto-Regular"/>
      <w:color w:val="000000"/>
      <w:sz w:val="22"/>
      <w:szCs w:val="20"/>
      <w:lang w:val="es-ES_tradnl"/>
    </w:rPr>
  </w:style>
  <w:style w:type="paragraph" w:customStyle="1" w:styleId="TtuloINDICE1">
    <w:name w:val="Título INDICE 1"/>
    <w:rsid w:val="00FA5017"/>
    <w:pPr>
      <w:pBdr>
        <w:bottom w:val="single" w:sz="8" w:space="1" w:color="BA122B"/>
      </w:pBdr>
      <w:spacing w:before="480" w:after="0" w:line="240" w:lineRule="auto"/>
    </w:pPr>
    <w:rPr>
      <w:rFonts w:ascii="Roboto Medium" w:eastAsia="MS PGothic" w:hAnsi="Roboto Medium" w:cs="Times New Roman"/>
      <w:color w:val="BA122B"/>
      <w:spacing w:val="5"/>
      <w:kern w:val="28"/>
      <w:sz w:val="32"/>
      <w:szCs w:val="52"/>
      <w:lang w:val="es-ES_tradnl" w:eastAsia="es-ES"/>
    </w:rPr>
  </w:style>
  <w:style w:type="paragraph" w:customStyle="1" w:styleId="Piedefoto">
    <w:name w:val="Pie de foto"/>
    <w:basedOn w:val="PIEP"/>
    <w:rsid w:val="00FA5017"/>
    <w:rPr>
      <w:color w:val="808080" w:themeColor="background1" w:themeShade="80"/>
    </w:rPr>
  </w:style>
  <w:style w:type="character" w:customStyle="1" w:styleId="Ttulo4Car">
    <w:name w:val="Título 4 Car"/>
    <w:basedOn w:val="Fuentedeprrafopredeter"/>
    <w:link w:val="Ttulo4"/>
    <w:uiPriority w:val="9"/>
    <w:rsid w:val="00525864"/>
    <w:rPr>
      <w:rFonts w:ascii="Roboto" w:eastAsiaTheme="majorEastAsia" w:hAnsi="Roboto" w:cstheme="majorBidi"/>
      <w:iCs/>
      <w:color w:val="808080" w:themeColor="background1" w:themeShade="80"/>
      <w:sz w:val="32"/>
      <w:szCs w:val="24"/>
      <w:lang w:eastAsia="es-ES"/>
    </w:rPr>
  </w:style>
  <w:style w:type="paragraph" w:customStyle="1" w:styleId="BibliografaTEXTO">
    <w:name w:val="Bibliografía (TEXTO)"/>
    <w:rsid w:val="00525864"/>
    <w:pPr>
      <w:spacing w:before="240" w:after="0" w:line="240" w:lineRule="auto"/>
    </w:pPr>
    <w:rPr>
      <w:rFonts w:ascii="Roboto Regular" w:eastAsia="MS PGothic" w:hAnsi="Roboto Regular" w:cs="Times New Roman"/>
      <w:color w:val="A6A6A6"/>
      <w:w w:val="99"/>
      <w:sz w:val="20"/>
      <w:szCs w:val="24"/>
      <w:lang w:eastAsia="es-ES"/>
    </w:rPr>
  </w:style>
  <w:style w:type="table" w:styleId="Tablaconcuadrcula">
    <w:name w:val="Table Grid"/>
    <w:basedOn w:val="Tablanormal"/>
    <w:uiPriority w:val="39"/>
    <w:rsid w:val="00CB7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13586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1358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6C12F7"/>
    <w:rPr>
      <w:color w:val="80808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22B9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F0E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04D3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mwe-math-mathml-inline">
    <w:name w:val="mwe-math-mathml-inline"/>
    <w:basedOn w:val="Fuentedeprrafopredeter"/>
    <w:rsid w:val="00D04D30"/>
  </w:style>
  <w:style w:type="character" w:styleId="Mencinsinresolver">
    <w:name w:val="Unresolved Mention"/>
    <w:basedOn w:val="Fuentedeprrafopredeter"/>
    <w:uiPriority w:val="99"/>
    <w:semiHidden/>
    <w:unhideWhenUsed/>
    <w:rsid w:val="00A73904"/>
    <w:rPr>
      <w:color w:val="605E5C"/>
      <w:shd w:val="clear" w:color="auto" w:fill="E1DFDD"/>
    </w:rPr>
  </w:style>
  <w:style w:type="table" w:styleId="Tablaconcuadrcula4-nfasis2">
    <w:name w:val="Grid Table 4 Accent 2"/>
    <w:basedOn w:val="Tablanormal"/>
    <w:uiPriority w:val="49"/>
    <w:rsid w:val="00A7390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945D7B"/>
    <w:pPr>
      <w:spacing w:after="100" w:afterAutospacing="1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920835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1D0D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normaltextrun">
    <w:name w:val="normaltextrun"/>
    <w:basedOn w:val="Fuentedeprrafopredeter"/>
    <w:rsid w:val="001D0DBD"/>
  </w:style>
  <w:style w:type="character" w:customStyle="1" w:styleId="eop">
    <w:name w:val="eop"/>
    <w:basedOn w:val="Fuentedeprrafopredeter"/>
    <w:rsid w:val="001D0DBD"/>
  </w:style>
  <w:style w:type="character" w:customStyle="1" w:styleId="contentcontrolboundarysink">
    <w:name w:val="contentcontrolboundarysink"/>
    <w:basedOn w:val="Fuentedeprrafopredeter"/>
    <w:rsid w:val="006460EF"/>
  </w:style>
  <w:style w:type="character" w:customStyle="1" w:styleId="contentcontrol">
    <w:name w:val="contentcontrol"/>
    <w:basedOn w:val="Fuentedeprrafopredeter"/>
    <w:rsid w:val="006460EF"/>
  </w:style>
  <w:style w:type="character" w:customStyle="1" w:styleId="tabchar">
    <w:name w:val="tabchar"/>
    <w:basedOn w:val="Fuentedeprrafopredeter"/>
    <w:rsid w:val="006460EF"/>
  </w:style>
  <w:style w:type="character" w:styleId="Textoennegrita">
    <w:name w:val="Strong"/>
    <w:basedOn w:val="Fuentedeprrafopredeter"/>
    <w:uiPriority w:val="22"/>
    <w:qFormat/>
    <w:rsid w:val="00A86A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7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81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14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8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86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5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4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16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9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43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34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01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2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7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8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28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38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3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9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Y:\MuProf\Plantilla%20para%20la%20entrega%20de%20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A39B8-800C-4898-973E-A3EB6E6E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para la entrega de trabajos.dotx</Template>
  <TotalTime>1633</TotalTime>
  <Pages>1</Pages>
  <Words>928</Words>
  <Characters>5104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Pilar Vélez Melón</dc:creator>
  <cp:keywords/>
  <dc:description/>
  <cp:lastModifiedBy>IGNACIO MURUBE CREGO</cp:lastModifiedBy>
  <cp:revision>18</cp:revision>
  <cp:lastPrinted>2023-12-27T11:46:00Z</cp:lastPrinted>
  <dcterms:created xsi:type="dcterms:W3CDTF">2023-11-28T19:38:00Z</dcterms:created>
  <dcterms:modified xsi:type="dcterms:W3CDTF">2023-12-27T21:25:00Z</dcterms:modified>
</cp:coreProperties>
</file>